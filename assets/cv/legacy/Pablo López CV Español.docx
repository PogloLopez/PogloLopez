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6846B" w14:textId="5D38567C" w:rsidR="00C55D85" w:rsidRPr="00D76871" w:rsidRDefault="008B3B7C" w:rsidP="00E74597">
      <w:pPr>
        <w:pStyle w:val="Delimitadorgrfico"/>
        <w:ind w:left="720"/>
        <w:rPr>
          <w:sz w:val="4"/>
          <w:lang w:val="es-CO"/>
        </w:rPr>
      </w:pPr>
      <w:r>
        <w:rPr>
          <w:sz w:val="4"/>
          <w:lang w:val="es-CO"/>
        </w:rPr>
        <w:tab/>
      </w:r>
    </w:p>
    <w:tbl>
      <w:tblPr>
        <w:tblStyle w:val="Tablanormal3"/>
        <w:tblW w:w="4787" w:type="pct"/>
        <w:tblLook w:val="0620" w:firstRow="1" w:lastRow="0" w:firstColumn="0" w:lastColumn="0" w:noHBand="1" w:noVBand="1"/>
      </w:tblPr>
      <w:tblGrid>
        <w:gridCol w:w="222"/>
        <w:gridCol w:w="2226"/>
        <w:gridCol w:w="5688"/>
        <w:gridCol w:w="1962"/>
        <w:gridCol w:w="222"/>
      </w:tblGrid>
      <w:tr w:rsidR="00DD5F82" w:rsidRPr="005974BD" w14:paraId="58CD9522" w14:textId="77777777" w:rsidTr="0DFA3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3"/>
        </w:trPr>
        <w:tc>
          <w:tcPr>
            <w:tcW w:w="304" w:type="dxa"/>
          </w:tcPr>
          <w:p w14:paraId="7A62B6A3" w14:textId="77777777" w:rsidR="00DD5F82" w:rsidRPr="00D76871" w:rsidRDefault="00DD5F82" w:rsidP="00B20DFA">
            <w:pPr>
              <w:rPr>
                <w:rFonts w:ascii="Bierstadt" w:hAnsi="Bierstadt"/>
                <w:lang w:val="es-CO"/>
              </w:rPr>
            </w:pPr>
          </w:p>
        </w:tc>
        <w:tc>
          <w:tcPr>
            <w:tcW w:w="8517" w:type="dxa"/>
            <w:gridSpan w:val="3"/>
          </w:tcPr>
          <w:tbl>
            <w:tblPr>
              <w:tblStyle w:val="Tablaconcuadrcula"/>
              <w:tblW w:w="96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65"/>
              <w:gridCol w:w="2495"/>
            </w:tblGrid>
            <w:tr w:rsidR="00867360" w:rsidRPr="005974BD" w14:paraId="7FD6979D" w14:textId="77777777" w:rsidTr="0DFA32A6">
              <w:tc>
                <w:tcPr>
                  <w:tcW w:w="7165" w:type="dxa"/>
                </w:tcPr>
                <w:p w14:paraId="6B4CF834" w14:textId="54285E3E" w:rsidR="00867360" w:rsidRPr="00D76871" w:rsidRDefault="00D33B8D" w:rsidP="00782FAA">
                  <w:pPr>
                    <w:spacing w:before="120" w:after="120"/>
                    <w:ind w:right="2304"/>
                    <w:rPr>
                      <w:rFonts w:ascii="Bierstadt" w:hAnsi="Bierstadt" w:cs="Times New Roman (Body CS)"/>
                      <w:b/>
                      <w:bCs/>
                      <w:sz w:val="48"/>
                      <w:szCs w:val="16"/>
                      <w:lang w:val="es-CO"/>
                    </w:rPr>
                  </w:pPr>
                  <w:r w:rsidRPr="00D76871">
                    <w:rPr>
                      <w:rFonts w:ascii="Bierstadt" w:hAnsi="Bierstadt" w:cs="Times New Roman (Body CS)"/>
                      <w:b/>
                      <w:bCs/>
                      <w:sz w:val="48"/>
                      <w:szCs w:val="16"/>
                      <w:lang w:val="es-CO"/>
                    </w:rPr>
                    <w:t xml:space="preserve">PABLO ALEJANDRO </w:t>
                  </w:r>
                  <w:r w:rsidRPr="00D76871">
                    <w:rPr>
                      <w:rFonts w:ascii="Bierstadt" w:hAnsi="Bierstadt" w:cs="Times New Roman (Body CS)"/>
                      <w:b/>
                      <w:bCs/>
                      <w:color w:val="002060"/>
                      <w:sz w:val="48"/>
                      <w:szCs w:val="16"/>
                      <w:lang w:val="es-CO"/>
                    </w:rPr>
                    <w:t>LÓPEZ SÁNCHEZ</w:t>
                  </w:r>
                </w:p>
                <w:p w14:paraId="55E2F0FA" w14:textId="6A3CE482" w:rsidR="00867360" w:rsidRPr="005974BD" w:rsidRDefault="0DFA32A6" w:rsidP="0DFA32A6">
                  <w:pPr>
                    <w:spacing w:before="120" w:after="120" w:line="276" w:lineRule="auto"/>
                    <w:ind w:right="2235"/>
                    <w:rPr>
                      <w:rFonts w:ascii="Bierstadt" w:hAnsi="Bierstadt" w:cs="Times New Roman (Body CS)"/>
                      <w:lang w:val="es-ES"/>
                    </w:rPr>
                  </w:pPr>
                  <w:proofErr w:type="spellStart"/>
                  <w:r w:rsidRPr="005974BD">
                    <w:rPr>
                      <w:rFonts w:ascii="Bierstadt" w:hAnsi="Bierstadt" w:cs="Times New Roman (Body CS)"/>
                      <w:sz w:val="20"/>
                      <w:szCs w:val="20"/>
                      <w:lang w:val="es-ES"/>
                    </w:rPr>
                    <w:t>Analytics</w:t>
                  </w:r>
                  <w:proofErr w:type="spellEnd"/>
                  <w:r w:rsidRPr="005974BD">
                    <w:rPr>
                      <w:rFonts w:ascii="Bierstadt" w:hAnsi="Bierstadt" w:cs="Times New Roman (Body CS)"/>
                      <w:sz w:val="20"/>
                      <w:szCs w:val="20"/>
                      <w:lang w:val="es-ES"/>
                    </w:rPr>
                    <w:t xml:space="preserve"> </w:t>
                  </w:r>
                  <w:proofErr w:type="spellStart"/>
                  <w:r w:rsidRPr="005974BD">
                    <w:rPr>
                      <w:rFonts w:ascii="Bierstadt" w:hAnsi="Bierstadt" w:cs="Times New Roman (Body CS)"/>
                      <w:sz w:val="20"/>
                      <w:szCs w:val="20"/>
                      <w:lang w:val="es-ES"/>
                    </w:rPr>
                    <w:t>Engineer</w:t>
                  </w:r>
                  <w:proofErr w:type="spellEnd"/>
                </w:p>
              </w:tc>
              <w:tc>
                <w:tcPr>
                  <w:tcW w:w="2495" w:type="dxa"/>
                </w:tcPr>
                <w:p w14:paraId="66835B58" w14:textId="77777777" w:rsidR="00867360" w:rsidRPr="00D76871" w:rsidRDefault="00867360" w:rsidP="00861DB9">
                  <w:pPr>
                    <w:pStyle w:val="Textoalaizquierda"/>
                    <w:spacing w:line="276" w:lineRule="auto"/>
                    <w:ind w:right="17"/>
                    <w:rPr>
                      <w:rFonts w:ascii="Bierstadt" w:hAnsi="Bierstadt"/>
                      <w:color w:val="auto"/>
                      <w:lang w:val="es-CO"/>
                    </w:rPr>
                  </w:pPr>
                  <w:r w:rsidRPr="00D76871">
                    <w:rPr>
                      <w:rFonts w:ascii="Bierstadt" w:hAnsi="Bierstadt"/>
                      <w:color w:val="auto"/>
                      <w:lang w:val="es-CO"/>
                    </w:rPr>
                    <w:t>Manizales, Colombia</w:t>
                  </w:r>
                </w:p>
                <w:p w14:paraId="58541BCE" w14:textId="77777777" w:rsidR="00867360" w:rsidRPr="00D76871" w:rsidRDefault="00867360" w:rsidP="00861DB9">
                  <w:pPr>
                    <w:pStyle w:val="Textoalaizquierda"/>
                    <w:spacing w:line="276" w:lineRule="auto"/>
                    <w:ind w:right="17"/>
                    <w:rPr>
                      <w:rFonts w:ascii="Bierstadt" w:hAnsi="Bierstadt"/>
                      <w:color w:val="auto"/>
                      <w:lang w:val="es-CO"/>
                    </w:rPr>
                  </w:pPr>
                  <w:r w:rsidRPr="00D76871">
                    <w:rPr>
                      <w:rFonts w:ascii="Bierstadt" w:hAnsi="Bierstadt"/>
                      <w:color w:val="auto"/>
                      <w:lang w:val="es-CO"/>
                    </w:rPr>
                    <w:t>+57 318 766 2292</w:t>
                  </w:r>
                </w:p>
                <w:p w14:paraId="0E9E6608" w14:textId="679AFA27" w:rsidR="00867360" w:rsidRPr="00D76871" w:rsidRDefault="00D63577" w:rsidP="00F66051">
                  <w:pPr>
                    <w:pStyle w:val="Textoalaizquierda"/>
                    <w:spacing w:line="276" w:lineRule="auto"/>
                    <w:ind w:right="17"/>
                    <w:rPr>
                      <w:rFonts w:ascii="Bierstadt" w:hAnsi="Bierstadt"/>
                      <w:color w:val="002060"/>
                      <w:u w:val="single"/>
                      <w:lang w:val="es-CO" w:bidi="es-ES"/>
                    </w:rPr>
                  </w:pPr>
                  <w:hyperlink r:id="rId10" w:history="1">
                    <w:r w:rsidR="00867360" w:rsidRPr="00D76871">
                      <w:rPr>
                        <w:rStyle w:val="Hipervnculo"/>
                        <w:rFonts w:ascii="Bierstadt" w:hAnsi="Bierstadt"/>
                        <w:color w:val="002060"/>
                        <w:lang w:val="es-CO" w:bidi="es-ES"/>
                      </w:rPr>
                      <w:t>poglolopez@gmail.com</w:t>
                    </w:r>
                  </w:hyperlink>
                </w:p>
                <w:p w14:paraId="5F2975FE" w14:textId="77777777" w:rsidR="00074740" w:rsidRDefault="00D63577" w:rsidP="00462FF3">
                  <w:pPr>
                    <w:pStyle w:val="Textoalaizquierda"/>
                    <w:spacing w:line="276" w:lineRule="auto"/>
                    <w:ind w:right="17"/>
                    <w:rPr>
                      <w:rStyle w:val="Hipervnculo"/>
                      <w:rFonts w:ascii="Bierstadt" w:hAnsi="Bierstadt"/>
                      <w:color w:val="002060"/>
                      <w:lang w:val="es-CO"/>
                    </w:rPr>
                  </w:pPr>
                  <w:hyperlink r:id="rId11" w:history="1">
                    <w:r w:rsidR="00867360" w:rsidRPr="00D76871">
                      <w:rPr>
                        <w:rStyle w:val="Hipervnculo"/>
                        <w:rFonts w:ascii="Bierstadt" w:hAnsi="Bierstadt"/>
                        <w:color w:val="002060"/>
                        <w:lang w:val="es-CO"/>
                      </w:rPr>
                      <w:t>LinkedIn</w:t>
                    </w:r>
                  </w:hyperlink>
                </w:p>
                <w:p w14:paraId="7E438873" w14:textId="2A965F65" w:rsidR="00867FBF" w:rsidRPr="00867FBF" w:rsidRDefault="0066670A" w:rsidP="00867FBF">
                  <w:pPr>
                    <w:jc w:val="right"/>
                    <w:rPr>
                      <w:lang w:val="es-CO"/>
                    </w:rPr>
                  </w:pPr>
                  <w:hyperlink r:id="rId12" w:history="1">
                    <w:r w:rsidR="00867FBF" w:rsidRPr="0066670A">
                      <w:rPr>
                        <w:rStyle w:val="Hipervnculo"/>
                        <w:rFonts w:ascii="Bierstadt" w:hAnsi="Bierstadt"/>
                        <w:color w:val="002060"/>
                        <w:sz w:val="22"/>
                      </w:rPr>
                      <w:t>GitHub</w:t>
                    </w:r>
                  </w:hyperlink>
                </w:p>
              </w:tc>
            </w:tr>
          </w:tbl>
          <w:p w14:paraId="480476B8" w14:textId="45C4A2C3" w:rsidR="00BB65BE" w:rsidRPr="00D76871" w:rsidRDefault="00BB65BE" w:rsidP="00BB65BE">
            <w:pPr>
              <w:rPr>
                <w:lang w:val="es-CO"/>
              </w:rPr>
            </w:pPr>
          </w:p>
        </w:tc>
        <w:tc>
          <w:tcPr>
            <w:tcW w:w="1199" w:type="dxa"/>
          </w:tcPr>
          <w:p w14:paraId="6E4B461C" w14:textId="6D96D314" w:rsidR="00DD5F82" w:rsidRPr="00D76871" w:rsidRDefault="00DD5F82" w:rsidP="00B20DFA">
            <w:pPr>
              <w:rPr>
                <w:rFonts w:ascii="Bierstadt" w:hAnsi="Bierstadt"/>
                <w:lang w:val="es-CO"/>
              </w:rPr>
            </w:pPr>
          </w:p>
        </w:tc>
      </w:tr>
      <w:tr w:rsidR="00DD5F82" w:rsidRPr="005974BD" w14:paraId="38C8FBED" w14:textId="77777777" w:rsidTr="0DFA32A6">
        <w:tc>
          <w:tcPr>
            <w:tcW w:w="2271" w:type="dxa"/>
            <w:gridSpan w:val="2"/>
          </w:tcPr>
          <w:p w14:paraId="61DF2805" w14:textId="77777777" w:rsidR="00DD5F82" w:rsidRPr="00D76871" w:rsidRDefault="00DD5F82" w:rsidP="00B20DFA">
            <w:pPr>
              <w:rPr>
                <w:rFonts w:ascii="Bierstadt" w:hAnsi="Bierstadt"/>
                <w:sz w:val="22"/>
                <w:szCs w:val="22"/>
                <w:lang w:val="es-CO"/>
              </w:rPr>
            </w:pPr>
          </w:p>
        </w:tc>
        <w:tc>
          <w:tcPr>
            <w:tcW w:w="4817" w:type="dxa"/>
            <w:tcBorders>
              <w:top w:val="single" w:sz="4" w:space="0" w:color="auto"/>
            </w:tcBorders>
          </w:tcPr>
          <w:p w14:paraId="490F2C85" w14:textId="665F75BC" w:rsidR="00DD5F82" w:rsidRPr="00D76871" w:rsidRDefault="00DD5F82" w:rsidP="00B20DFA">
            <w:pPr>
              <w:rPr>
                <w:rFonts w:ascii="Bierstadt" w:hAnsi="Bierstadt"/>
                <w:sz w:val="22"/>
                <w:szCs w:val="22"/>
                <w:lang w:val="es-CO"/>
              </w:rPr>
            </w:pPr>
          </w:p>
        </w:tc>
        <w:tc>
          <w:tcPr>
            <w:tcW w:w="2932" w:type="dxa"/>
            <w:gridSpan w:val="2"/>
          </w:tcPr>
          <w:p w14:paraId="662BC8F3" w14:textId="179ED259" w:rsidR="00DD5F82" w:rsidRPr="00D76871" w:rsidRDefault="00DD5F82" w:rsidP="00B20DFA">
            <w:pPr>
              <w:rPr>
                <w:rFonts w:ascii="Bierstadt" w:hAnsi="Bierstadt"/>
                <w:sz w:val="22"/>
                <w:szCs w:val="22"/>
                <w:lang w:val="es-CO"/>
              </w:rPr>
            </w:pPr>
          </w:p>
        </w:tc>
      </w:tr>
    </w:tbl>
    <w:p w14:paraId="0AB094C8" w14:textId="45036593" w:rsidR="00B00E62" w:rsidRPr="00995C16" w:rsidRDefault="00B00E62" w:rsidP="00241A63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  <w:lang w:val="es-CO"/>
        </w:rPr>
      </w:pPr>
      <w:r w:rsidRPr="00995C16">
        <w:rPr>
          <w:rFonts w:ascii="Bierstadt" w:hAnsi="Bierstadt"/>
          <w:noProof/>
          <w:color w:val="002060"/>
          <w:sz w:val="21"/>
          <w:szCs w:val="21"/>
          <w:lang w:val="es-CO"/>
        </w:rPr>
        <w:drawing>
          <wp:anchor distT="0" distB="0" distL="114300" distR="114300" simplePos="0" relativeHeight="251658240" behindDoc="0" locked="0" layoutInCell="1" allowOverlap="1" wp14:anchorId="498515F4" wp14:editId="11A80D48">
            <wp:simplePos x="0" y="0"/>
            <wp:positionH relativeFrom="column">
              <wp:posOffset>-173355</wp:posOffset>
            </wp:positionH>
            <wp:positionV relativeFrom="paragraph">
              <wp:posOffset>100330</wp:posOffset>
            </wp:positionV>
            <wp:extent cx="180000" cy="180000"/>
            <wp:effectExtent l="0" t="0" r="0" b="0"/>
            <wp:wrapNone/>
            <wp:docPr id="5" name="Gráfico 5" descr="Usuari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áfico 5" descr="Usuario con relleno sólido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77F" w:rsidRPr="00995C16">
        <w:rPr>
          <w:rFonts w:ascii="Bierstadt" w:hAnsi="Bierstadt"/>
          <w:noProof/>
          <w:color w:val="002060"/>
          <w:sz w:val="21"/>
          <w:szCs w:val="21"/>
          <w:lang w:val="es-CO"/>
        </w:rPr>
        <w:t>PERFIL</w:t>
      </w:r>
    </w:p>
    <w:p w14:paraId="19B9E7DC" w14:textId="3915DFEA" w:rsidR="001941A1" w:rsidRPr="00077451" w:rsidRDefault="0DFA32A6" w:rsidP="00241A63">
      <w:pPr>
        <w:spacing w:line="276" w:lineRule="auto"/>
        <w:rPr>
          <w:rFonts w:ascii="Bierstadt" w:hAnsi="Bierstadt"/>
          <w:color w:val="auto"/>
          <w:sz w:val="21"/>
          <w:szCs w:val="21"/>
          <w:lang w:val="es-ES"/>
        </w:rPr>
      </w:pPr>
      <w:r w:rsidRPr="0DFA32A6">
        <w:rPr>
          <w:rFonts w:ascii="Bierstadt" w:hAnsi="Bierstadt"/>
          <w:color w:val="auto"/>
          <w:sz w:val="21"/>
          <w:szCs w:val="21"/>
          <w:lang w:val="es-CO"/>
        </w:rPr>
        <w:t>Analytics engineer, con enfoque en el diseño e implementación de arquitecturas de datos con orquestación centralizada, infraestructura MLOps y pipelines de automatización, que reducen los cuellos de botella y optimizan la toma de decisiones estratégicas basadas en datos. Construyendo proyectos técnicos de principio a fin, conectando piezas abstractas en sistemas interconectados y escalables.</w:t>
      </w:r>
      <w:r w:rsidR="00077451">
        <w:rPr>
          <w:rFonts w:ascii="Bierstadt" w:hAnsi="Bierstadt"/>
          <w:color w:val="auto"/>
          <w:sz w:val="21"/>
          <w:szCs w:val="21"/>
          <w:lang w:val="es-CO"/>
        </w:rPr>
        <w:t xml:space="preserve"> </w:t>
      </w:r>
      <w:r w:rsidR="00077451" w:rsidRPr="00077451">
        <w:rPr>
          <w:rFonts w:ascii="Bierstadt" w:hAnsi="Bierstadt"/>
          <w:color w:val="auto"/>
          <w:sz w:val="21"/>
          <w:szCs w:val="21"/>
          <w:lang w:val="es-CO"/>
        </w:rPr>
        <w:t>Capacidad para traducir necesidades complejas de negocio en infraestructura técnica escalable</w:t>
      </w:r>
      <w:r w:rsidR="00077451">
        <w:rPr>
          <w:rFonts w:ascii="Bierstadt" w:hAnsi="Bierstadt"/>
          <w:color w:val="auto"/>
          <w:sz w:val="21"/>
          <w:szCs w:val="21"/>
          <w:lang w:val="es-CO"/>
        </w:rPr>
        <w:t>.</w:t>
      </w:r>
    </w:p>
    <w:p w14:paraId="4C27AA7B" w14:textId="77777777" w:rsidR="00C37EA6" w:rsidRPr="00666A73" w:rsidRDefault="00C37EA6" w:rsidP="00241A63">
      <w:pPr>
        <w:spacing w:line="276" w:lineRule="auto"/>
        <w:rPr>
          <w:rFonts w:ascii="Bierstadt" w:hAnsi="Bierstadt"/>
          <w:color w:val="auto"/>
          <w:sz w:val="21"/>
          <w:szCs w:val="21"/>
          <w:lang w:val="es-ES"/>
        </w:rPr>
      </w:pPr>
    </w:p>
    <w:p w14:paraId="1F6765C4" w14:textId="754E6CB3" w:rsidR="008C68AC" w:rsidRPr="00995C16" w:rsidRDefault="00B1162D" w:rsidP="00241A63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  <w:lang w:val="es-CO"/>
        </w:rPr>
      </w:pPr>
      <w:r w:rsidRPr="00995C16">
        <w:rPr>
          <w:rFonts w:ascii="Bierstadt" w:hAnsi="Bierstadt"/>
          <w:noProof/>
          <w:color w:val="auto"/>
          <w:sz w:val="21"/>
          <w:szCs w:val="21"/>
          <w:lang w:val="es-CO"/>
        </w:rPr>
        <w:drawing>
          <wp:anchor distT="0" distB="0" distL="114300" distR="114300" simplePos="0" relativeHeight="251658246" behindDoc="0" locked="0" layoutInCell="1" allowOverlap="1" wp14:anchorId="30714B11" wp14:editId="055994C2">
            <wp:simplePos x="0" y="0"/>
            <wp:positionH relativeFrom="column">
              <wp:posOffset>-98425</wp:posOffset>
            </wp:positionH>
            <wp:positionV relativeFrom="paragraph">
              <wp:posOffset>123825</wp:posOffset>
            </wp:positionV>
            <wp:extent cx="162000" cy="162000"/>
            <wp:effectExtent l="0" t="0" r="9525" b="9525"/>
            <wp:wrapNone/>
            <wp:docPr id="7" name="Gráfico 7" descr="Apertu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Apertura con relleno sólido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C16">
        <w:rPr>
          <w:rFonts w:ascii="Bierstadt" w:hAnsi="Bierstadt"/>
          <w:color w:val="002060"/>
          <w:sz w:val="21"/>
          <w:szCs w:val="21"/>
          <w:lang w:val="es-CO"/>
        </w:rPr>
        <w:t>HABILIDADES</w:t>
      </w:r>
    </w:p>
    <w:p w14:paraId="2676F43A" w14:textId="0DD746DB" w:rsidR="004B33D3" w:rsidRDefault="00091033" w:rsidP="00241A63">
      <w:pPr>
        <w:pStyle w:val="Prrafodelista"/>
        <w:numPr>
          <w:ilvl w:val="0"/>
          <w:numId w:val="19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4B33D3">
        <w:rPr>
          <w:rFonts w:ascii="Bierstadt" w:hAnsi="Bierstadt"/>
          <w:b/>
          <w:bCs/>
          <w:sz w:val="21"/>
          <w:szCs w:val="21"/>
          <w:lang w:val="es-CO"/>
        </w:rPr>
        <w:t>Ingeniería de datos</w:t>
      </w:r>
      <w:r w:rsidR="004B33D3">
        <w:rPr>
          <w:rFonts w:ascii="Bierstadt" w:hAnsi="Bierstadt"/>
          <w:b/>
          <w:bCs/>
          <w:sz w:val="21"/>
          <w:szCs w:val="21"/>
          <w:lang w:val="es-CO"/>
        </w:rPr>
        <w:t>:</w:t>
      </w:r>
      <w:r w:rsidR="004B33D3" w:rsidRPr="004B33D3">
        <w:rPr>
          <w:lang w:val="es-CO"/>
        </w:rPr>
        <w:t xml:space="preserve"> </w:t>
      </w:r>
      <w:r w:rsidR="004B33D3" w:rsidRPr="004B33D3">
        <w:rPr>
          <w:rFonts w:ascii="Bierstadt" w:hAnsi="Bierstadt"/>
          <w:sz w:val="21"/>
          <w:szCs w:val="21"/>
          <w:lang w:val="es-CO"/>
        </w:rPr>
        <w:t>Python (</w:t>
      </w:r>
      <w:proofErr w:type="spellStart"/>
      <w:r w:rsidR="00A0757B">
        <w:rPr>
          <w:rFonts w:ascii="Bierstadt" w:hAnsi="Bierstadt"/>
          <w:sz w:val="21"/>
          <w:szCs w:val="21"/>
          <w:lang w:val="es-CO"/>
        </w:rPr>
        <w:t>Polars</w:t>
      </w:r>
      <w:proofErr w:type="spellEnd"/>
      <w:r w:rsidR="004B33D3" w:rsidRPr="004B33D3">
        <w:rPr>
          <w:rFonts w:ascii="Bierstadt" w:hAnsi="Bierstadt"/>
          <w:sz w:val="21"/>
          <w:szCs w:val="21"/>
          <w:lang w:val="es-CO"/>
        </w:rPr>
        <w:t xml:space="preserve">, </w:t>
      </w:r>
      <w:proofErr w:type="spellStart"/>
      <w:r w:rsidR="004B33D3" w:rsidRPr="004B33D3">
        <w:rPr>
          <w:rFonts w:ascii="Bierstadt" w:hAnsi="Bierstadt"/>
          <w:sz w:val="21"/>
          <w:szCs w:val="21"/>
          <w:lang w:val="es-CO"/>
        </w:rPr>
        <w:t>SQLAlchemy</w:t>
      </w:r>
      <w:proofErr w:type="spellEnd"/>
      <w:r w:rsidR="00A94CFB">
        <w:rPr>
          <w:rFonts w:ascii="Bierstadt" w:hAnsi="Bierstadt"/>
          <w:sz w:val="21"/>
          <w:szCs w:val="21"/>
          <w:lang w:val="es-CO"/>
        </w:rPr>
        <w:t xml:space="preserve">, </w:t>
      </w:r>
      <w:proofErr w:type="spellStart"/>
      <w:r w:rsidR="00A94CFB">
        <w:rPr>
          <w:rFonts w:ascii="Bierstadt" w:hAnsi="Bierstadt"/>
          <w:sz w:val="21"/>
          <w:szCs w:val="21"/>
          <w:lang w:val="es-CO"/>
        </w:rPr>
        <w:t>FastAPI</w:t>
      </w:r>
      <w:proofErr w:type="spellEnd"/>
      <w:r w:rsidR="004B33D3" w:rsidRPr="004B33D3">
        <w:rPr>
          <w:rFonts w:ascii="Bierstadt" w:hAnsi="Bierstadt"/>
          <w:sz w:val="21"/>
          <w:szCs w:val="21"/>
          <w:lang w:val="es-CO"/>
        </w:rPr>
        <w:t xml:space="preserve">), SQL (SQL </w:t>
      </w:r>
      <w:proofErr w:type="spellStart"/>
      <w:proofErr w:type="gramStart"/>
      <w:r w:rsidR="004B33D3" w:rsidRPr="004B33D3">
        <w:rPr>
          <w:rFonts w:ascii="Bierstadt" w:hAnsi="Bierstadt"/>
          <w:sz w:val="21"/>
          <w:szCs w:val="21"/>
          <w:lang w:val="es-CO"/>
        </w:rPr>
        <w:t>Server,</w:t>
      </w:r>
      <w:r w:rsidR="00A0757B">
        <w:rPr>
          <w:rFonts w:ascii="Bierstadt" w:hAnsi="Bierstadt"/>
          <w:sz w:val="21"/>
          <w:szCs w:val="21"/>
          <w:lang w:val="es-CO"/>
        </w:rPr>
        <w:t>PostgreSQL</w:t>
      </w:r>
      <w:proofErr w:type="spellEnd"/>
      <w:proofErr w:type="gramEnd"/>
      <w:r w:rsidR="004B33D3" w:rsidRPr="004B33D3">
        <w:rPr>
          <w:rFonts w:ascii="Bierstadt" w:hAnsi="Bierstadt"/>
          <w:sz w:val="21"/>
          <w:szCs w:val="21"/>
          <w:lang w:val="es-CO"/>
        </w:rPr>
        <w:t>), ETL</w:t>
      </w:r>
      <w:r w:rsidR="00A94CFB">
        <w:rPr>
          <w:rFonts w:ascii="Bierstadt" w:hAnsi="Bierstadt"/>
          <w:sz w:val="21"/>
          <w:szCs w:val="21"/>
          <w:lang w:val="es-CO"/>
        </w:rPr>
        <w:t xml:space="preserve"> Pipelines</w:t>
      </w:r>
      <w:r w:rsidR="00253714" w:rsidRPr="00253714">
        <w:rPr>
          <w:rFonts w:ascii="Bierstadt" w:hAnsi="Bierstadt"/>
          <w:sz w:val="21"/>
          <w:szCs w:val="21"/>
          <w:lang w:val="es-CO"/>
        </w:rPr>
        <w:t>,</w:t>
      </w:r>
      <w:r w:rsidR="004B33D3" w:rsidRPr="004B33D3">
        <w:rPr>
          <w:rFonts w:ascii="Bierstadt" w:hAnsi="Bierstadt"/>
          <w:sz w:val="21"/>
          <w:szCs w:val="21"/>
          <w:lang w:val="es-CO"/>
        </w:rPr>
        <w:t xml:space="preserve"> Web </w:t>
      </w:r>
      <w:proofErr w:type="spellStart"/>
      <w:r w:rsidR="004B33D3" w:rsidRPr="004B33D3">
        <w:rPr>
          <w:rFonts w:ascii="Bierstadt" w:hAnsi="Bierstadt"/>
          <w:sz w:val="21"/>
          <w:szCs w:val="21"/>
          <w:lang w:val="es-CO"/>
        </w:rPr>
        <w:t>Scraping</w:t>
      </w:r>
      <w:proofErr w:type="spellEnd"/>
      <w:r w:rsidR="004B33D3" w:rsidRPr="004B33D3">
        <w:rPr>
          <w:rFonts w:ascii="Bierstadt" w:hAnsi="Bierstadt"/>
          <w:sz w:val="21"/>
          <w:szCs w:val="21"/>
          <w:lang w:val="es-CO"/>
        </w:rPr>
        <w:t xml:space="preserve"> (</w:t>
      </w:r>
      <w:proofErr w:type="spellStart"/>
      <w:r w:rsidR="004B33D3" w:rsidRPr="004B33D3">
        <w:rPr>
          <w:rFonts w:ascii="Bierstadt" w:hAnsi="Bierstadt"/>
          <w:sz w:val="21"/>
          <w:szCs w:val="21"/>
          <w:lang w:val="es-CO"/>
        </w:rPr>
        <w:t>Selenium</w:t>
      </w:r>
      <w:proofErr w:type="spellEnd"/>
      <w:r w:rsidR="009701D2">
        <w:rPr>
          <w:rFonts w:ascii="Bierstadt" w:hAnsi="Bierstadt"/>
          <w:sz w:val="21"/>
          <w:szCs w:val="21"/>
          <w:lang w:val="es-CO"/>
        </w:rPr>
        <w:t xml:space="preserve">, </w:t>
      </w:r>
      <w:proofErr w:type="spellStart"/>
      <w:r w:rsidR="009701D2">
        <w:rPr>
          <w:rFonts w:ascii="Bierstadt" w:hAnsi="Bierstadt"/>
          <w:sz w:val="21"/>
          <w:szCs w:val="21"/>
          <w:lang w:val="es-CO"/>
        </w:rPr>
        <w:t>Scrapy</w:t>
      </w:r>
      <w:proofErr w:type="spellEnd"/>
      <w:r w:rsidR="004B33D3" w:rsidRPr="004B33D3">
        <w:rPr>
          <w:rFonts w:ascii="Bierstadt" w:hAnsi="Bierstadt"/>
          <w:sz w:val="21"/>
          <w:szCs w:val="21"/>
          <w:lang w:val="es-CO"/>
        </w:rPr>
        <w:t>)</w:t>
      </w:r>
      <w:r w:rsidR="00854DC0">
        <w:rPr>
          <w:rFonts w:ascii="Bierstadt" w:hAnsi="Bierstadt"/>
          <w:sz w:val="21"/>
          <w:szCs w:val="21"/>
          <w:lang w:val="es-CO"/>
        </w:rPr>
        <w:t>.</w:t>
      </w:r>
    </w:p>
    <w:p w14:paraId="0D229386" w14:textId="04B21C50" w:rsidR="00854DC0" w:rsidRPr="004B33D3" w:rsidRDefault="00854DC0" w:rsidP="00241A63">
      <w:pPr>
        <w:pStyle w:val="Prrafodelista"/>
        <w:numPr>
          <w:ilvl w:val="0"/>
          <w:numId w:val="19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FF1E5E">
        <w:rPr>
          <w:rFonts w:ascii="Bierstadt" w:hAnsi="Bierstadt"/>
          <w:b/>
          <w:bCs/>
          <w:sz w:val="21"/>
          <w:szCs w:val="21"/>
          <w:lang w:val="es-CO"/>
        </w:rPr>
        <w:t>Infraestructura y Orquestación:</w:t>
      </w:r>
      <w:r w:rsidRPr="00854DC0">
        <w:rPr>
          <w:rFonts w:ascii="Bierstadt" w:hAnsi="Bierstadt"/>
          <w:sz w:val="21"/>
          <w:szCs w:val="21"/>
          <w:lang w:val="es-CO"/>
        </w:rPr>
        <w:t xml:space="preserve"> </w:t>
      </w:r>
      <w:proofErr w:type="spellStart"/>
      <w:r w:rsidRPr="00854DC0">
        <w:rPr>
          <w:rFonts w:ascii="Bierstadt" w:hAnsi="Bierstadt"/>
          <w:sz w:val="21"/>
          <w:szCs w:val="21"/>
          <w:lang w:val="es-CO"/>
        </w:rPr>
        <w:t>Dagster</w:t>
      </w:r>
      <w:proofErr w:type="spellEnd"/>
      <w:r w:rsidRPr="00854DC0">
        <w:rPr>
          <w:rFonts w:ascii="Bierstadt" w:hAnsi="Bierstadt"/>
          <w:sz w:val="21"/>
          <w:szCs w:val="21"/>
          <w:lang w:val="es-CO"/>
        </w:rPr>
        <w:t xml:space="preserve">, Docker, </w:t>
      </w:r>
      <w:r w:rsidR="00FF1E5E">
        <w:rPr>
          <w:rFonts w:ascii="Bierstadt" w:hAnsi="Bierstadt"/>
          <w:sz w:val="21"/>
          <w:szCs w:val="21"/>
          <w:lang w:val="es-CO"/>
        </w:rPr>
        <w:t>SSH/SFTP</w:t>
      </w:r>
      <w:r w:rsidRPr="00854DC0">
        <w:rPr>
          <w:rFonts w:ascii="Bierstadt" w:hAnsi="Bierstadt"/>
          <w:sz w:val="21"/>
          <w:szCs w:val="21"/>
          <w:lang w:val="es-CO"/>
        </w:rPr>
        <w:t>, Linux Serve</w:t>
      </w:r>
      <w:r w:rsidR="00FF1E5E">
        <w:rPr>
          <w:rFonts w:ascii="Bierstadt" w:hAnsi="Bierstadt"/>
          <w:sz w:val="21"/>
          <w:szCs w:val="21"/>
          <w:lang w:val="es-CO"/>
        </w:rPr>
        <w:t>r</w:t>
      </w:r>
      <w:r w:rsidR="002E69C4">
        <w:rPr>
          <w:rFonts w:ascii="Bierstadt" w:hAnsi="Bierstadt"/>
          <w:sz w:val="21"/>
          <w:szCs w:val="21"/>
          <w:lang w:val="es-CO"/>
        </w:rPr>
        <w:t>, Git/GitHub</w:t>
      </w:r>
      <w:r w:rsidR="002B3CF3">
        <w:rPr>
          <w:rFonts w:ascii="Bierstadt" w:hAnsi="Bierstadt"/>
          <w:sz w:val="21"/>
          <w:szCs w:val="21"/>
          <w:lang w:val="es-CO"/>
        </w:rPr>
        <w:t>,</w:t>
      </w:r>
      <w:r w:rsidR="007934A3">
        <w:rPr>
          <w:rFonts w:ascii="Bierstadt" w:hAnsi="Bierstadt"/>
          <w:sz w:val="21"/>
          <w:szCs w:val="21"/>
          <w:lang w:val="es-CO"/>
        </w:rPr>
        <w:t xml:space="preserve"> modelado</w:t>
      </w:r>
      <w:r w:rsidR="009475E2">
        <w:rPr>
          <w:rFonts w:ascii="Bierstadt" w:hAnsi="Bierstadt"/>
          <w:sz w:val="21"/>
          <w:szCs w:val="21"/>
          <w:lang w:val="es-CO"/>
        </w:rPr>
        <w:t xml:space="preserve"> </w:t>
      </w:r>
      <w:r w:rsidR="002B3CF3">
        <w:rPr>
          <w:rFonts w:ascii="Bierstadt" w:hAnsi="Bierstadt"/>
          <w:sz w:val="21"/>
          <w:szCs w:val="21"/>
          <w:lang w:val="es-CO"/>
        </w:rPr>
        <w:t>de flujos de datos</w:t>
      </w:r>
      <w:r w:rsidR="002E69C4">
        <w:rPr>
          <w:rFonts w:ascii="Bierstadt" w:hAnsi="Bierstadt"/>
          <w:sz w:val="21"/>
          <w:szCs w:val="21"/>
          <w:lang w:val="es-CO"/>
        </w:rPr>
        <w:t>.</w:t>
      </w:r>
    </w:p>
    <w:p w14:paraId="3E6C879D" w14:textId="33D9AAB1" w:rsidR="00603696" w:rsidRPr="00EF59C0" w:rsidRDefault="004B33D3" w:rsidP="00241A63">
      <w:pPr>
        <w:pStyle w:val="Prrafodelista"/>
        <w:numPr>
          <w:ilvl w:val="0"/>
          <w:numId w:val="19"/>
        </w:numPr>
        <w:spacing w:line="276" w:lineRule="auto"/>
        <w:rPr>
          <w:rFonts w:ascii="Bierstadt" w:hAnsi="Bierstadt"/>
          <w:sz w:val="21"/>
          <w:szCs w:val="21"/>
          <w:lang w:val="es-ES"/>
        </w:rPr>
      </w:pPr>
      <w:r w:rsidRPr="00EF59C0">
        <w:rPr>
          <w:rFonts w:ascii="Bierstadt" w:hAnsi="Bierstadt"/>
          <w:b/>
          <w:bCs/>
          <w:sz w:val="21"/>
          <w:szCs w:val="21"/>
          <w:lang w:val="es-ES"/>
        </w:rPr>
        <w:t>Analítica</w:t>
      </w:r>
      <w:r w:rsidR="00603696" w:rsidRPr="00EF59C0">
        <w:rPr>
          <w:rFonts w:ascii="Bierstadt" w:hAnsi="Bierstadt"/>
          <w:b/>
          <w:bCs/>
          <w:sz w:val="21"/>
          <w:szCs w:val="21"/>
          <w:lang w:val="es-ES"/>
        </w:rPr>
        <w:t>:</w:t>
      </w:r>
      <w:r w:rsidR="00603696" w:rsidRPr="00EF59C0">
        <w:rPr>
          <w:rFonts w:ascii="Bierstadt" w:hAnsi="Bierstadt"/>
          <w:sz w:val="21"/>
          <w:szCs w:val="21"/>
          <w:lang w:val="es-ES"/>
        </w:rPr>
        <w:t xml:space="preserve"> </w:t>
      </w:r>
      <w:proofErr w:type="spellStart"/>
      <w:r w:rsidR="00EF59C0" w:rsidRPr="00EF59C0">
        <w:rPr>
          <w:rFonts w:ascii="Bierstadt" w:hAnsi="Bierstadt"/>
          <w:sz w:val="21"/>
          <w:szCs w:val="21"/>
          <w:lang w:val="es-ES"/>
        </w:rPr>
        <w:t>Power</w:t>
      </w:r>
      <w:proofErr w:type="spellEnd"/>
      <w:r w:rsidR="00EF59C0" w:rsidRPr="00EF59C0">
        <w:rPr>
          <w:rFonts w:ascii="Bierstadt" w:hAnsi="Bierstadt"/>
          <w:sz w:val="21"/>
          <w:szCs w:val="21"/>
          <w:lang w:val="es-ES"/>
        </w:rPr>
        <w:t xml:space="preserve"> BI (DAX, </w:t>
      </w:r>
      <w:proofErr w:type="spellStart"/>
      <w:r w:rsidR="00EF59C0" w:rsidRPr="00EF59C0">
        <w:rPr>
          <w:rFonts w:ascii="Bierstadt" w:hAnsi="Bierstadt"/>
          <w:sz w:val="21"/>
          <w:szCs w:val="21"/>
          <w:lang w:val="es-ES"/>
        </w:rPr>
        <w:t>Power</w:t>
      </w:r>
      <w:proofErr w:type="spellEnd"/>
      <w:r w:rsidR="00EF59C0" w:rsidRPr="00EF59C0">
        <w:rPr>
          <w:rFonts w:ascii="Bierstadt" w:hAnsi="Bierstadt"/>
          <w:sz w:val="21"/>
          <w:szCs w:val="21"/>
          <w:lang w:val="es-ES"/>
        </w:rPr>
        <w:t xml:space="preserve"> </w:t>
      </w:r>
      <w:proofErr w:type="spellStart"/>
      <w:r w:rsidR="00EF59C0" w:rsidRPr="00EF59C0">
        <w:rPr>
          <w:rFonts w:ascii="Bierstadt" w:hAnsi="Bierstadt"/>
          <w:sz w:val="21"/>
          <w:szCs w:val="21"/>
          <w:lang w:val="es-ES"/>
        </w:rPr>
        <w:t>Query</w:t>
      </w:r>
      <w:proofErr w:type="spellEnd"/>
      <w:r w:rsidR="00EF59C0" w:rsidRPr="00EF59C0">
        <w:rPr>
          <w:rFonts w:ascii="Bierstadt" w:hAnsi="Bierstadt"/>
          <w:sz w:val="21"/>
          <w:szCs w:val="21"/>
          <w:lang w:val="es-ES"/>
        </w:rPr>
        <w:t xml:space="preserve">), Análisis de </w:t>
      </w:r>
      <w:proofErr w:type="spellStart"/>
      <w:r w:rsidR="00EF59C0" w:rsidRPr="00EF59C0">
        <w:rPr>
          <w:rFonts w:ascii="Bierstadt" w:hAnsi="Bierstadt"/>
          <w:sz w:val="21"/>
          <w:szCs w:val="21"/>
          <w:lang w:val="es-ES"/>
        </w:rPr>
        <w:t>KPIs</w:t>
      </w:r>
      <w:proofErr w:type="spellEnd"/>
      <w:r w:rsidR="00F6096A">
        <w:rPr>
          <w:rFonts w:ascii="Bierstadt" w:hAnsi="Bierstadt"/>
          <w:sz w:val="21"/>
          <w:szCs w:val="21"/>
          <w:lang w:val="es-ES"/>
        </w:rPr>
        <w:t>.</w:t>
      </w:r>
    </w:p>
    <w:p w14:paraId="3A1487D6" w14:textId="4980B0AD" w:rsidR="001B24FD" w:rsidRPr="00995C16" w:rsidRDefault="00EF59C0" w:rsidP="00241A63">
      <w:pPr>
        <w:pStyle w:val="Prrafodelista"/>
        <w:numPr>
          <w:ilvl w:val="0"/>
          <w:numId w:val="19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>
        <w:rPr>
          <w:rFonts w:ascii="Bierstadt" w:hAnsi="Bierstadt"/>
          <w:b/>
          <w:bCs/>
          <w:sz w:val="21"/>
          <w:szCs w:val="21"/>
          <w:lang w:val="es-CO"/>
        </w:rPr>
        <w:t>Estrategia de negocio</w:t>
      </w:r>
      <w:r w:rsidR="00EC432D" w:rsidRPr="00995C16">
        <w:rPr>
          <w:rFonts w:ascii="Bierstadt" w:hAnsi="Bierstadt"/>
          <w:b/>
          <w:bCs/>
          <w:sz w:val="21"/>
          <w:szCs w:val="21"/>
          <w:lang w:val="es-CO"/>
        </w:rPr>
        <w:t>:</w:t>
      </w:r>
      <w:r w:rsidR="00A7152B">
        <w:rPr>
          <w:rFonts w:ascii="Bierstadt" w:hAnsi="Bierstadt"/>
          <w:sz w:val="21"/>
          <w:szCs w:val="21"/>
          <w:lang w:val="es-CO"/>
        </w:rPr>
        <w:t xml:space="preserve"> </w:t>
      </w:r>
      <w:r w:rsidR="007934A3">
        <w:rPr>
          <w:rFonts w:ascii="Bierstadt" w:hAnsi="Bierstadt"/>
          <w:sz w:val="21"/>
          <w:szCs w:val="21"/>
          <w:lang w:val="es-CO"/>
        </w:rPr>
        <w:t>Gestión de proyectos, p</w:t>
      </w:r>
      <w:r w:rsidR="00EC432D" w:rsidRPr="00995C16">
        <w:rPr>
          <w:rFonts w:ascii="Bierstadt" w:hAnsi="Bierstadt"/>
          <w:sz w:val="21"/>
          <w:szCs w:val="21"/>
          <w:lang w:val="es-CO"/>
        </w:rPr>
        <w:t>laneación de la demanda</w:t>
      </w:r>
      <w:r w:rsidR="00130191" w:rsidRPr="00995C16">
        <w:rPr>
          <w:rFonts w:ascii="Bierstadt" w:hAnsi="Bierstadt"/>
          <w:sz w:val="21"/>
          <w:szCs w:val="21"/>
          <w:lang w:val="es-CO"/>
        </w:rPr>
        <w:t>, optimización de inventarios</w:t>
      </w:r>
      <w:r w:rsidR="00603696" w:rsidRPr="00995C16">
        <w:rPr>
          <w:rFonts w:ascii="Bierstadt" w:hAnsi="Bierstadt"/>
          <w:sz w:val="21"/>
          <w:szCs w:val="21"/>
          <w:lang w:val="es-CO"/>
        </w:rPr>
        <w:t>.</w:t>
      </w:r>
    </w:p>
    <w:p w14:paraId="7B95E4C3" w14:textId="2648C4F9" w:rsidR="001B24FD" w:rsidRPr="00995C16" w:rsidRDefault="001B24FD" w:rsidP="00241A63">
      <w:pPr>
        <w:pStyle w:val="Prrafodelista"/>
        <w:numPr>
          <w:ilvl w:val="0"/>
          <w:numId w:val="19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995C16">
        <w:rPr>
          <w:rFonts w:ascii="Bierstadt" w:hAnsi="Bierstadt"/>
          <w:b/>
          <w:bCs/>
          <w:sz w:val="21"/>
          <w:szCs w:val="21"/>
          <w:lang w:val="es-CO"/>
        </w:rPr>
        <w:t>Idiomas:</w:t>
      </w:r>
      <w:r w:rsidRPr="00995C16">
        <w:rPr>
          <w:rFonts w:ascii="Bierstadt" w:hAnsi="Bierstadt"/>
          <w:sz w:val="21"/>
          <w:szCs w:val="21"/>
          <w:lang w:val="es-CO"/>
        </w:rPr>
        <w:t xml:space="preserve"> </w:t>
      </w:r>
      <w:proofErr w:type="gramStart"/>
      <w:r w:rsidRPr="00995C16">
        <w:rPr>
          <w:rFonts w:ascii="Bierstadt" w:hAnsi="Bierstadt"/>
          <w:sz w:val="21"/>
          <w:szCs w:val="21"/>
          <w:lang w:val="es-CO"/>
        </w:rPr>
        <w:t>Inglés</w:t>
      </w:r>
      <w:proofErr w:type="gramEnd"/>
      <w:r w:rsidRPr="00995C16">
        <w:rPr>
          <w:rFonts w:ascii="Bierstadt" w:hAnsi="Bierstadt"/>
          <w:sz w:val="21"/>
          <w:szCs w:val="21"/>
          <w:lang w:val="es-CO"/>
        </w:rPr>
        <w:t xml:space="preserve"> (B2</w:t>
      </w:r>
      <w:r w:rsidR="00DF4536" w:rsidRPr="00995C16">
        <w:rPr>
          <w:rFonts w:ascii="Bierstadt" w:hAnsi="Bierstadt"/>
          <w:sz w:val="21"/>
          <w:szCs w:val="21"/>
          <w:lang w:val="es-CO"/>
        </w:rPr>
        <w:t xml:space="preserve"> </w:t>
      </w:r>
      <w:r w:rsidRPr="00995C16">
        <w:rPr>
          <w:rFonts w:ascii="Bierstadt" w:hAnsi="Bierstadt"/>
          <w:sz w:val="21"/>
          <w:szCs w:val="21"/>
          <w:lang w:val="es-CO"/>
        </w:rPr>
        <w:t>-</w:t>
      </w:r>
      <w:r w:rsidR="00DF4536" w:rsidRPr="00995C16">
        <w:rPr>
          <w:rFonts w:ascii="Bierstadt" w:hAnsi="Bierstadt"/>
          <w:sz w:val="21"/>
          <w:szCs w:val="21"/>
          <w:lang w:val="es-CO"/>
        </w:rPr>
        <w:t xml:space="preserve"> </w:t>
      </w:r>
      <w:r w:rsidRPr="00995C16">
        <w:rPr>
          <w:rFonts w:ascii="Bierstadt" w:hAnsi="Bierstadt"/>
          <w:sz w:val="21"/>
          <w:szCs w:val="21"/>
          <w:lang w:val="es-CO"/>
        </w:rPr>
        <w:t>C1), Español (Nativo)</w:t>
      </w:r>
    </w:p>
    <w:p w14:paraId="50B95169" w14:textId="77777777" w:rsidR="001248B2" w:rsidRPr="00995C16" w:rsidRDefault="001248B2" w:rsidP="00241A63">
      <w:pPr>
        <w:spacing w:line="276" w:lineRule="auto"/>
        <w:ind w:left="360"/>
        <w:rPr>
          <w:rFonts w:ascii="Bierstadt" w:hAnsi="Bierstadt"/>
          <w:sz w:val="21"/>
          <w:szCs w:val="21"/>
          <w:lang w:val="es-CO"/>
        </w:rPr>
      </w:pPr>
    </w:p>
    <w:p w14:paraId="7DA14A04" w14:textId="7E946B23" w:rsidR="00B00E62" w:rsidRPr="00995C16" w:rsidRDefault="00B00E62" w:rsidP="00241A63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  <w:lang w:val="es-CO"/>
        </w:rPr>
      </w:pPr>
      <w:r w:rsidRPr="00995C16">
        <w:rPr>
          <w:rFonts w:ascii="Bierstadt" w:hAnsi="Bierstadt"/>
          <w:noProof/>
          <w:color w:val="auto"/>
          <w:sz w:val="21"/>
          <w:szCs w:val="21"/>
          <w:lang w:val="es-CO"/>
        </w:rPr>
        <w:drawing>
          <wp:anchor distT="0" distB="0" distL="114300" distR="114300" simplePos="0" relativeHeight="251658242" behindDoc="0" locked="0" layoutInCell="1" allowOverlap="1" wp14:anchorId="77123C40" wp14:editId="119E4CD4">
            <wp:simplePos x="0" y="0"/>
            <wp:positionH relativeFrom="column">
              <wp:posOffset>-173355</wp:posOffset>
            </wp:positionH>
            <wp:positionV relativeFrom="paragraph">
              <wp:posOffset>96520</wp:posOffset>
            </wp:positionV>
            <wp:extent cx="180000" cy="180000"/>
            <wp:effectExtent l="0" t="0" r="0" b="0"/>
            <wp:wrapNone/>
            <wp:docPr id="4" name="Gráfico 4" descr="Maletín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 descr="Maletín con relleno sólido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C16">
        <w:rPr>
          <w:rFonts w:ascii="Bierstadt" w:hAnsi="Bierstadt"/>
          <w:color w:val="002060"/>
          <w:sz w:val="21"/>
          <w:szCs w:val="21"/>
          <w:lang w:val="es-CO"/>
        </w:rPr>
        <w:t>EXPERIENC</w:t>
      </w:r>
      <w:r w:rsidR="0095623A" w:rsidRPr="00995C16">
        <w:rPr>
          <w:rFonts w:ascii="Bierstadt" w:hAnsi="Bierstadt"/>
          <w:color w:val="002060"/>
          <w:sz w:val="21"/>
          <w:szCs w:val="21"/>
          <w:lang w:val="es-CO"/>
        </w:rPr>
        <w:t>IA</w:t>
      </w:r>
    </w:p>
    <w:p w14:paraId="3392DEEE" w14:textId="7D6720E4" w:rsidR="00206808" w:rsidRPr="00995C16" w:rsidRDefault="00206808" w:rsidP="00241A63">
      <w:pPr>
        <w:spacing w:line="276" w:lineRule="auto"/>
        <w:ind w:left="179"/>
        <w:rPr>
          <w:sz w:val="21"/>
          <w:szCs w:val="21"/>
          <w:lang w:val="es-CO"/>
        </w:rPr>
      </w:pPr>
      <w:r w:rsidRPr="00995C16">
        <w:rPr>
          <w:rFonts w:ascii="Bierstadt" w:hAnsi="Bierstadt"/>
          <w:b/>
          <w:bCs/>
          <w:sz w:val="21"/>
          <w:szCs w:val="21"/>
          <w:lang w:val="es-CO"/>
        </w:rPr>
        <w:t xml:space="preserve">Analista de Datos </w:t>
      </w:r>
      <w:r w:rsidR="0095177B">
        <w:rPr>
          <w:rFonts w:ascii="Bierstadt" w:hAnsi="Bierstadt"/>
          <w:b/>
          <w:bCs/>
          <w:sz w:val="21"/>
          <w:szCs w:val="21"/>
          <w:lang w:val="es-CO"/>
        </w:rPr>
        <w:t xml:space="preserve">| </w:t>
      </w:r>
      <w:proofErr w:type="spellStart"/>
      <w:r w:rsidR="005974BD">
        <w:rPr>
          <w:rFonts w:ascii="Bierstadt" w:hAnsi="Bierstadt"/>
          <w:b/>
          <w:bCs/>
          <w:sz w:val="21"/>
          <w:szCs w:val="21"/>
          <w:lang w:val="es-CO"/>
        </w:rPr>
        <w:t>Analytics</w:t>
      </w:r>
      <w:proofErr w:type="spellEnd"/>
      <w:r w:rsidR="005974BD">
        <w:rPr>
          <w:rFonts w:ascii="Bierstadt" w:hAnsi="Bierstadt"/>
          <w:b/>
          <w:bCs/>
          <w:sz w:val="21"/>
          <w:szCs w:val="21"/>
          <w:lang w:val="es-CO"/>
        </w:rPr>
        <w:t xml:space="preserve"> </w:t>
      </w:r>
      <w:proofErr w:type="spellStart"/>
      <w:r w:rsidR="005974BD">
        <w:rPr>
          <w:rFonts w:ascii="Bierstadt" w:hAnsi="Bierstadt"/>
          <w:b/>
          <w:bCs/>
          <w:sz w:val="21"/>
          <w:szCs w:val="21"/>
          <w:lang w:val="es-CO"/>
        </w:rPr>
        <w:t>engineer</w:t>
      </w:r>
      <w:proofErr w:type="spellEnd"/>
    </w:p>
    <w:p w14:paraId="247F28CE" w14:textId="44E4D76D" w:rsidR="00206808" w:rsidRPr="00995C16" w:rsidRDefault="00206808" w:rsidP="00241A63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  <w:lang w:val="es-CO"/>
        </w:rPr>
      </w:pPr>
      <w:proofErr w:type="spellStart"/>
      <w:r w:rsidRPr="00995C16">
        <w:rPr>
          <w:rFonts w:ascii="Bierstadt" w:hAnsi="Bierstadt"/>
          <w:b/>
          <w:bCs/>
          <w:sz w:val="21"/>
          <w:szCs w:val="21"/>
          <w:lang w:val="es-CO"/>
        </w:rPr>
        <w:t>Mercaldas</w:t>
      </w:r>
      <w:proofErr w:type="spellEnd"/>
      <w:r w:rsidR="00E44011" w:rsidRPr="00995C16">
        <w:rPr>
          <w:rFonts w:ascii="Bierstadt" w:hAnsi="Bierstadt"/>
          <w:b/>
          <w:bCs/>
          <w:sz w:val="21"/>
          <w:szCs w:val="21"/>
          <w:lang w:val="es-CO"/>
        </w:rPr>
        <w:t xml:space="preserve"> – Manizales, Colombia</w:t>
      </w:r>
    </w:p>
    <w:p w14:paraId="3D4D203B" w14:textId="14ADF73F" w:rsidR="00206808" w:rsidRPr="00995C16" w:rsidRDefault="00206808" w:rsidP="00241A63">
      <w:pPr>
        <w:spacing w:line="276" w:lineRule="auto"/>
        <w:ind w:left="179"/>
        <w:rPr>
          <w:rFonts w:ascii="Bierstadt" w:hAnsi="Bierstadt"/>
          <w:sz w:val="21"/>
          <w:szCs w:val="21"/>
          <w:lang w:val="es-CO"/>
        </w:rPr>
      </w:pPr>
      <w:r w:rsidRPr="00995C16">
        <w:rPr>
          <w:rFonts w:ascii="Bierstadt" w:hAnsi="Bierstadt"/>
          <w:sz w:val="21"/>
          <w:szCs w:val="21"/>
          <w:lang w:val="es-CO"/>
        </w:rPr>
        <w:t>Julio 2025 – Actualidad</w:t>
      </w:r>
    </w:p>
    <w:p w14:paraId="3170A7F4" w14:textId="16D27A15" w:rsidR="00AA438E" w:rsidRDefault="00933617" w:rsidP="00241A63">
      <w:pPr>
        <w:spacing w:line="276" w:lineRule="auto"/>
        <w:ind w:left="179"/>
        <w:rPr>
          <w:rFonts w:ascii="Bierstadt" w:hAnsi="Bierstadt"/>
          <w:sz w:val="21"/>
          <w:szCs w:val="21"/>
          <w:lang w:val="es-CO"/>
        </w:rPr>
      </w:pPr>
      <w:r>
        <w:rPr>
          <w:rFonts w:ascii="Bierstadt" w:hAnsi="Bierstadt"/>
          <w:sz w:val="21"/>
          <w:szCs w:val="21"/>
          <w:lang w:val="es-CO"/>
        </w:rPr>
        <w:t>Liderazgo</w:t>
      </w:r>
      <w:r w:rsidR="00AA438E">
        <w:rPr>
          <w:rFonts w:ascii="Bierstadt" w:hAnsi="Bierstadt"/>
          <w:sz w:val="21"/>
          <w:szCs w:val="21"/>
          <w:lang w:val="es-CO"/>
        </w:rPr>
        <w:t xml:space="preserve"> de procesos de modernización técnica de </w:t>
      </w:r>
      <w:proofErr w:type="spellStart"/>
      <w:r w:rsidR="00AA438E">
        <w:rPr>
          <w:rFonts w:ascii="Bierstadt" w:hAnsi="Bierstadt"/>
          <w:sz w:val="21"/>
          <w:szCs w:val="21"/>
          <w:lang w:val="es-CO"/>
        </w:rPr>
        <w:t>Mercaldas</w:t>
      </w:r>
      <w:proofErr w:type="spellEnd"/>
      <w:r w:rsidR="00AA438E">
        <w:rPr>
          <w:rFonts w:ascii="Bierstadt" w:hAnsi="Bierstadt"/>
          <w:sz w:val="21"/>
          <w:szCs w:val="21"/>
          <w:lang w:val="es-CO"/>
        </w:rPr>
        <w:t xml:space="preserve">, </w:t>
      </w:r>
      <w:r w:rsidR="00490B90">
        <w:rPr>
          <w:rFonts w:ascii="Bierstadt" w:hAnsi="Bierstadt"/>
          <w:sz w:val="21"/>
          <w:szCs w:val="21"/>
          <w:lang w:val="es-CO"/>
        </w:rPr>
        <w:t>migrando procesos aislados y mecánicos hacia una arquitectura de datos centralizada, automatizada y escalable.</w:t>
      </w:r>
    </w:p>
    <w:p w14:paraId="23A23E70" w14:textId="77777777" w:rsidR="00241A63" w:rsidRDefault="00241A63" w:rsidP="00241A63">
      <w:pPr>
        <w:spacing w:line="276" w:lineRule="auto"/>
        <w:ind w:left="179"/>
        <w:rPr>
          <w:rFonts w:ascii="Bierstadt" w:hAnsi="Bierstadt"/>
          <w:sz w:val="21"/>
          <w:szCs w:val="21"/>
          <w:lang w:val="es-CO"/>
        </w:rPr>
      </w:pPr>
    </w:p>
    <w:p w14:paraId="5998E520" w14:textId="63B7CB53" w:rsidR="00057028" w:rsidRDefault="0015622C" w:rsidP="00241A63">
      <w:pPr>
        <w:pStyle w:val="Prrafodelista"/>
        <w:numPr>
          <w:ilvl w:val="0"/>
          <w:numId w:val="30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15622C">
        <w:rPr>
          <w:rFonts w:ascii="Bierstadt" w:hAnsi="Bierstadt"/>
          <w:b/>
          <w:bCs/>
          <w:sz w:val="21"/>
          <w:szCs w:val="21"/>
          <w:lang w:val="es-CO"/>
        </w:rPr>
        <w:t xml:space="preserve">Infraestructura </w:t>
      </w:r>
      <w:proofErr w:type="spellStart"/>
      <w:r w:rsidRPr="0015622C">
        <w:rPr>
          <w:rFonts w:ascii="Bierstadt" w:hAnsi="Bierstadt"/>
          <w:b/>
          <w:bCs/>
          <w:sz w:val="21"/>
          <w:szCs w:val="21"/>
          <w:lang w:val="es-CO"/>
        </w:rPr>
        <w:t>MLOps</w:t>
      </w:r>
      <w:proofErr w:type="spellEnd"/>
      <w:r w:rsidRPr="0015622C">
        <w:rPr>
          <w:rFonts w:ascii="Bierstadt" w:hAnsi="Bierstadt"/>
          <w:b/>
          <w:bCs/>
          <w:sz w:val="21"/>
          <w:szCs w:val="21"/>
          <w:lang w:val="es-CO"/>
        </w:rPr>
        <w:t xml:space="preserve"> &amp; Autonomía de Datos:</w:t>
      </w:r>
      <w:r w:rsidRPr="0015622C">
        <w:rPr>
          <w:rFonts w:ascii="Bierstadt" w:hAnsi="Bierstadt"/>
          <w:sz w:val="21"/>
          <w:szCs w:val="21"/>
          <w:lang w:val="es-CO"/>
        </w:rPr>
        <w:t xml:space="preserve"> </w:t>
      </w:r>
      <w:r w:rsidR="006320D4">
        <w:rPr>
          <w:rFonts w:ascii="Bierstadt" w:hAnsi="Bierstadt"/>
          <w:sz w:val="21"/>
          <w:szCs w:val="21"/>
          <w:lang w:val="es-CO"/>
        </w:rPr>
        <w:t xml:space="preserve">Lideré </w:t>
      </w:r>
      <w:r w:rsidR="00AC3BFD">
        <w:rPr>
          <w:rFonts w:ascii="Bierstadt" w:hAnsi="Bierstadt"/>
          <w:sz w:val="21"/>
          <w:szCs w:val="21"/>
          <w:lang w:val="es-CO"/>
        </w:rPr>
        <w:t xml:space="preserve">el diseño e implementación de </w:t>
      </w:r>
      <w:r w:rsidRPr="0015622C">
        <w:rPr>
          <w:rFonts w:ascii="Bierstadt" w:hAnsi="Bierstadt"/>
          <w:sz w:val="21"/>
          <w:szCs w:val="21"/>
          <w:lang w:val="es-CO"/>
        </w:rPr>
        <w:t xml:space="preserve">una arquitectura </w:t>
      </w:r>
      <w:proofErr w:type="spellStart"/>
      <w:r w:rsidRPr="005514DD">
        <w:rPr>
          <w:rFonts w:ascii="Bierstadt" w:hAnsi="Bierstadt"/>
          <w:sz w:val="21"/>
          <w:szCs w:val="21"/>
          <w:lang w:val="es-CO"/>
        </w:rPr>
        <w:t>MLOps</w:t>
      </w:r>
      <w:proofErr w:type="spellEnd"/>
      <w:r w:rsidRPr="0015622C">
        <w:rPr>
          <w:rFonts w:ascii="Bierstadt" w:hAnsi="Bierstadt"/>
          <w:sz w:val="21"/>
          <w:szCs w:val="21"/>
          <w:lang w:val="es-CO"/>
        </w:rPr>
        <w:t xml:space="preserve"> completa</w:t>
      </w:r>
      <w:r w:rsidR="00AC3BFD">
        <w:rPr>
          <w:rFonts w:ascii="Bierstadt" w:hAnsi="Bierstadt"/>
          <w:sz w:val="21"/>
          <w:szCs w:val="21"/>
          <w:lang w:val="es-CO"/>
        </w:rPr>
        <w:t>,</w:t>
      </w:r>
      <w:r w:rsidRPr="0015622C">
        <w:rPr>
          <w:rFonts w:ascii="Bierstadt" w:hAnsi="Bierstadt"/>
          <w:sz w:val="21"/>
          <w:szCs w:val="21"/>
          <w:lang w:val="es-CO"/>
        </w:rPr>
        <w:t xml:space="preserve"> para la generación </w:t>
      </w:r>
      <w:r w:rsidR="009E2F19">
        <w:rPr>
          <w:rFonts w:ascii="Bierstadt" w:hAnsi="Bierstadt"/>
          <w:sz w:val="21"/>
          <w:szCs w:val="21"/>
          <w:lang w:val="es-CO"/>
        </w:rPr>
        <w:t xml:space="preserve">autónoma </w:t>
      </w:r>
      <w:r w:rsidRPr="0015622C">
        <w:rPr>
          <w:rFonts w:ascii="Bierstadt" w:hAnsi="Bierstadt"/>
          <w:sz w:val="21"/>
          <w:szCs w:val="21"/>
          <w:lang w:val="es-CO"/>
        </w:rPr>
        <w:t xml:space="preserve">de pronósticos de demanda, </w:t>
      </w:r>
      <w:r w:rsidR="00F12D38">
        <w:rPr>
          <w:rFonts w:ascii="Bierstadt" w:hAnsi="Bierstadt"/>
          <w:sz w:val="21"/>
          <w:szCs w:val="21"/>
          <w:lang w:val="es-CO"/>
        </w:rPr>
        <w:t xml:space="preserve">mejorando </w:t>
      </w:r>
      <w:proofErr w:type="gramStart"/>
      <w:r w:rsidR="00F12D38">
        <w:rPr>
          <w:rFonts w:ascii="Bierstadt" w:hAnsi="Bierstadt"/>
          <w:sz w:val="21"/>
          <w:szCs w:val="21"/>
          <w:lang w:val="es-CO"/>
        </w:rPr>
        <w:t xml:space="preserve">la </w:t>
      </w:r>
      <w:r w:rsidR="00F12D38" w:rsidRPr="00CF6C52">
        <w:rPr>
          <w:rFonts w:ascii="Bierstadt" w:hAnsi="Bierstadt"/>
          <w:b/>
          <w:bCs/>
          <w:sz w:val="21"/>
          <w:szCs w:val="21"/>
          <w:lang w:val="es-CO"/>
        </w:rPr>
        <w:t>asertividad</w:t>
      </w:r>
      <w:proofErr w:type="gramEnd"/>
      <w:r w:rsidR="00F12D38">
        <w:rPr>
          <w:rFonts w:ascii="Bierstadt" w:hAnsi="Bierstadt"/>
          <w:sz w:val="21"/>
          <w:szCs w:val="21"/>
          <w:lang w:val="es-CO"/>
        </w:rPr>
        <w:t xml:space="preserve"> de los pronósticos de demanda </w:t>
      </w:r>
      <w:r w:rsidR="004B37A3">
        <w:rPr>
          <w:rFonts w:ascii="Bierstadt" w:hAnsi="Bierstadt"/>
          <w:sz w:val="21"/>
          <w:szCs w:val="21"/>
          <w:lang w:val="es-CO"/>
        </w:rPr>
        <w:t xml:space="preserve">en un </w:t>
      </w:r>
      <w:r w:rsidR="004B37A3" w:rsidRPr="00CF6C52">
        <w:rPr>
          <w:rFonts w:ascii="Bierstadt" w:hAnsi="Bierstadt"/>
          <w:b/>
          <w:bCs/>
          <w:sz w:val="21"/>
          <w:szCs w:val="21"/>
          <w:lang w:val="es-CO"/>
        </w:rPr>
        <w:t>30%,</w:t>
      </w:r>
      <w:r w:rsidR="004B37A3">
        <w:rPr>
          <w:rFonts w:ascii="Bierstadt" w:hAnsi="Bierstadt"/>
          <w:sz w:val="21"/>
          <w:szCs w:val="21"/>
          <w:lang w:val="es-CO"/>
        </w:rPr>
        <w:t xml:space="preserve"> reduciendo</w:t>
      </w:r>
      <w:r w:rsidR="00D46A56">
        <w:rPr>
          <w:rFonts w:ascii="Bierstadt" w:hAnsi="Bierstadt"/>
          <w:sz w:val="21"/>
          <w:szCs w:val="21"/>
          <w:lang w:val="es-CO"/>
        </w:rPr>
        <w:t xml:space="preserve"> el porcentaje de productos</w:t>
      </w:r>
      <w:r w:rsidR="004B37A3">
        <w:rPr>
          <w:rFonts w:ascii="Bierstadt" w:hAnsi="Bierstadt"/>
          <w:sz w:val="21"/>
          <w:szCs w:val="21"/>
          <w:lang w:val="es-CO"/>
        </w:rPr>
        <w:t xml:space="preserve"> </w:t>
      </w:r>
      <w:r w:rsidR="004B37A3" w:rsidRPr="00CF6C52">
        <w:rPr>
          <w:rFonts w:ascii="Bierstadt" w:hAnsi="Bierstadt"/>
          <w:b/>
          <w:bCs/>
          <w:sz w:val="21"/>
          <w:szCs w:val="21"/>
          <w:lang w:val="es-CO"/>
        </w:rPr>
        <w:t>agotados</w:t>
      </w:r>
      <w:r w:rsidR="004B37A3">
        <w:rPr>
          <w:rFonts w:ascii="Bierstadt" w:hAnsi="Bierstadt"/>
          <w:sz w:val="21"/>
          <w:szCs w:val="21"/>
          <w:lang w:val="es-CO"/>
        </w:rPr>
        <w:t xml:space="preserve"> </w:t>
      </w:r>
      <w:r w:rsidR="00D46A56">
        <w:rPr>
          <w:rFonts w:ascii="Bierstadt" w:hAnsi="Bierstadt"/>
          <w:sz w:val="21"/>
          <w:szCs w:val="21"/>
          <w:lang w:val="es-CO"/>
        </w:rPr>
        <w:t>(Clase A)</w:t>
      </w:r>
      <w:r w:rsidR="00554B85">
        <w:rPr>
          <w:rFonts w:ascii="Bierstadt" w:hAnsi="Bierstadt"/>
          <w:sz w:val="21"/>
          <w:szCs w:val="21"/>
          <w:lang w:val="es-CO"/>
        </w:rPr>
        <w:t xml:space="preserve"> en un </w:t>
      </w:r>
      <w:r w:rsidR="00793B7C" w:rsidRPr="00CF6C52">
        <w:rPr>
          <w:rFonts w:ascii="Bierstadt" w:hAnsi="Bierstadt"/>
          <w:b/>
          <w:bCs/>
          <w:sz w:val="21"/>
          <w:szCs w:val="21"/>
          <w:lang w:val="es-CO"/>
        </w:rPr>
        <w:t>3</w:t>
      </w:r>
      <w:r w:rsidR="00554B85" w:rsidRPr="00CF6C52">
        <w:rPr>
          <w:rFonts w:ascii="Bierstadt" w:hAnsi="Bierstadt"/>
          <w:b/>
          <w:bCs/>
          <w:sz w:val="21"/>
          <w:szCs w:val="21"/>
          <w:lang w:val="es-CO"/>
        </w:rPr>
        <w:t>%</w:t>
      </w:r>
      <w:r w:rsidR="004B37A3">
        <w:rPr>
          <w:rFonts w:ascii="Bierstadt" w:hAnsi="Bierstadt"/>
          <w:sz w:val="21"/>
          <w:szCs w:val="21"/>
          <w:lang w:val="es-CO"/>
        </w:rPr>
        <w:t xml:space="preserve"> </w:t>
      </w:r>
      <w:r w:rsidR="00F12D38">
        <w:rPr>
          <w:rFonts w:ascii="Bierstadt" w:hAnsi="Bierstadt"/>
          <w:sz w:val="21"/>
          <w:szCs w:val="21"/>
          <w:lang w:val="es-CO"/>
        </w:rPr>
        <w:t xml:space="preserve">y </w:t>
      </w:r>
      <w:r w:rsidRPr="0015622C">
        <w:rPr>
          <w:rFonts w:ascii="Bierstadt" w:hAnsi="Bierstadt"/>
          <w:sz w:val="21"/>
          <w:szCs w:val="21"/>
          <w:lang w:val="es-CO"/>
        </w:rPr>
        <w:t>eliminando la dependencia de proveedores externos</w:t>
      </w:r>
      <w:r w:rsidR="00390F16">
        <w:rPr>
          <w:rFonts w:ascii="Bierstadt" w:hAnsi="Bierstadt"/>
          <w:sz w:val="21"/>
          <w:szCs w:val="21"/>
          <w:lang w:val="es-CO"/>
        </w:rPr>
        <w:t>.</w:t>
      </w:r>
    </w:p>
    <w:p w14:paraId="6CD7E401" w14:textId="1F6D9B78" w:rsidR="007F2E1E" w:rsidRPr="007F2E1E" w:rsidRDefault="007F2E1E" w:rsidP="00241A63">
      <w:pPr>
        <w:pStyle w:val="Prrafodelista"/>
        <w:numPr>
          <w:ilvl w:val="0"/>
          <w:numId w:val="30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5C387A">
        <w:rPr>
          <w:rFonts w:ascii="Bierstadt" w:hAnsi="Bierstadt"/>
          <w:b/>
          <w:bCs/>
          <w:sz w:val="21"/>
          <w:szCs w:val="21"/>
          <w:lang w:val="es-CO"/>
        </w:rPr>
        <w:t>Inteligencia de Suministros (</w:t>
      </w:r>
      <w:proofErr w:type="spellStart"/>
      <w:r w:rsidRPr="005C387A">
        <w:rPr>
          <w:rFonts w:ascii="Bierstadt" w:hAnsi="Bierstadt"/>
          <w:b/>
          <w:bCs/>
          <w:sz w:val="21"/>
          <w:szCs w:val="21"/>
          <w:lang w:val="es-CO"/>
        </w:rPr>
        <w:t>AgTech</w:t>
      </w:r>
      <w:proofErr w:type="spellEnd"/>
      <w:r w:rsidRPr="005C387A">
        <w:rPr>
          <w:rFonts w:ascii="Bierstadt" w:hAnsi="Bierstadt"/>
          <w:b/>
          <w:bCs/>
          <w:sz w:val="21"/>
          <w:szCs w:val="21"/>
          <w:lang w:val="es-CO"/>
        </w:rPr>
        <w:t>/</w:t>
      </w:r>
      <w:proofErr w:type="spellStart"/>
      <w:r w:rsidRPr="005C387A">
        <w:rPr>
          <w:rFonts w:ascii="Bierstadt" w:hAnsi="Bierstadt"/>
          <w:b/>
          <w:bCs/>
          <w:sz w:val="21"/>
          <w:szCs w:val="21"/>
          <w:lang w:val="es-CO"/>
        </w:rPr>
        <w:t>Livestock</w:t>
      </w:r>
      <w:proofErr w:type="spellEnd"/>
      <w:r w:rsidRPr="005C387A">
        <w:rPr>
          <w:rFonts w:ascii="Bierstadt" w:hAnsi="Bierstadt"/>
          <w:b/>
          <w:bCs/>
          <w:sz w:val="21"/>
          <w:szCs w:val="21"/>
          <w:lang w:val="es-CO"/>
        </w:rPr>
        <w:t>):</w:t>
      </w:r>
      <w:r w:rsidRPr="005C387A">
        <w:rPr>
          <w:rFonts w:ascii="Bierstadt" w:hAnsi="Bierstadt"/>
          <w:sz w:val="21"/>
          <w:szCs w:val="21"/>
          <w:lang w:val="es-CO"/>
        </w:rPr>
        <w:t xml:space="preserve"> </w:t>
      </w:r>
      <w:r w:rsidR="00B76160">
        <w:rPr>
          <w:rFonts w:ascii="Bierstadt" w:hAnsi="Bierstadt"/>
          <w:sz w:val="21"/>
          <w:szCs w:val="21"/>
          <w:lang w:val="es-CO"/>
        </w:rPr>
        <w:t xml:space="preserve">Desarrollo de </w:t>
      </w:r>
      <w:r w:rsidRPr="005C387A">
        <w:rPr>
          <w:rFonts w:ascii="Bierstadt" w:hAnsi="Bierstadt"/>
          <w:sz w:val="21"/>
          <w:szCs w:val="21"/>
          <w:lang w:val="es-CO"/>
        </w:rPr>
        <w:t xml:space="preserve">un sistema de </w:t>
      </w:r>
      <w:r w:rsidRPr="005514DD">
        <w:rPr>
          <w:rFonts w:ascii="Bierstadt" w:hAnsi="Bierstadt"/>
          <w:b/>
          <w:bCs/>
          <w:sz w:val="21"/>
          <w:szCs w:val="21"/>
          <w:lang w:val="es-CO"/>
        </w:rPr>
        <w:t xml:space="preserve">web </w:t>
      </w:r>
      <w:proofErr w:type="spellStart"/>
      <w:r w:rsidRPr="005514DD">
        <w:rPr>
          <w:rFonts w:ascii="Bierstadt" w:hAnsi="Bierstadt"/>
          <w:b/>
          <w:bCs/>
          <w:sz w:val="21"/>
          <w:szCs w:val="21"/>
          <w:lang w:val="es-CO"/>
        </w:rPr>
        <w:t>scraping</w:t>
      </w:r>
      <w:proofErr w:type="spellEnd"/>
      <w:r w:rsidRPr="005C387A">
        <w:rPr>
          <w:rFonts w:ascii="Bierstadt" w:hAnsi="Bierstadt"/>
          <w:sz w:val="21"/>
          <w:szCs w:val="21"/>
          <w:lang w:val="es-CO"/>
        </w:rPr>
        <w:t xml:space="preserve"> para el monitoreo de precios de animales en pie (res, cerdo, pollo) y cortes cárnicos, permitiendo una negociación basada en datos para el centro de producción de carnes de la empresa.</w:t>
      </w:r>
    </w:p>
    <w:p w14:paraId="46595952" w14:textId="0C3B51E5" w:rsidR="00AD183C" w:rsidRPr="00AD183C" w:rsidRDefault="00754178" w:rsidP="00241A63">
      <w:pPr>
        <w:pStyle w:val="Prrafodelista"/>
        <w:numPr>
          <w:ilvl w:val="0"/>
          <w:numId w:val="30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AD183C">
        <w:rPr>
          <w:rFonts w:ascii="Bierstadt" w:hAnsi="Bierstadt"/>
          <w:b/>
          <w:bCs/>
          <w:sz w:val="21"/>
          <w:szCs w:val="21"/>
          <w:lang w:val="es-CO"/>
        </w:rPr>
        <w:t>O</w:t>
      </w:r>
      <w:r w:rsidR="00AD183C" w:rsidRPr="00AD183C">
        <w:rPr>
          <w:rFonts w:ascii="Bierstadt" w:hAnsi="Bierstadt"/>
          <w:b/>
          <w:bCs/>
          <w:sz w:val="21"/>
          <w:szCs w:val="21"/>
          <w:lang w:val="es-CO"/>
        </w:rPr>
        <w:t>rquestación Centralizada (</w:t>
      </w:r>
      <w:proofErr w:type="spellStart"/>
      <w:r w:rsidR="00AD183C" w:rsidRPr="00AD183C">
        <w:rPr>
          <w:rFonts w:ascii="Bierstadt" w:hAnsi="Bierstadt"/>
          <w:b/>
          <w:bCs/>
          <w:sz w:val="21"/>
          <w:szCs w:val="21"/>
          <w:lang w:val="es-CO"/>
        </w:rPr>
        <w:t>Dagster</w:t>
      </w:r>
      <w:proofErr w:type="spellEnd"/>
      <w:r w:rsidR="00AD183C" w:rsidRPr="00AD183C">
        <w:rPr>
          <w:rFonts w:ascii="Bierstadt" w:hAnsi="Bierstadt"/>
          <w:b/>
          <w:bCs/>
          <w:sz w:val="21"/>
          <w:szCs w:val="21"/>
          <w:lang w:val="es-CO"/>
        </w:rPr>
        <w:t>):</w:t>
      </w:r>
      <w:r w:rsidR="00AD183C" w:rsidRPr="00AD183C">
        <w:rPr>
          <w:rFonts w:ascii="Bierstadt" w:hAnsi="Bierstadt"/>
          <w:sz w:val="21"/>
          <w:szCs w:val="21"/>
          <w:lang w:val="es-CO"/>
        </w:rPr>
        <w:t xml:space="preserve"> Despliegue y configuración de una plataforma de orquestación en un servidor </w:t>
      </w:r>
      <w:r w:rsidR="00AD183C" w:rsidRPr="00CF6C52">
        <w:rPr>
          <w:rFonts w:ascii="Bierstadt" w:hAnsi="Bierstadt"/>
          <w:b/>
          <w:bCs/>
          <w:sz w:val="21"/>
          <w:szCs w:val="21"/>
          <w:lang w:val="es-CO"/>
        </w:rPr>
        <w:t>Linux</w:t>
      </w:r>
      <w:r w:rsidR="00AD183C" w:rsidRPr="00AD183C">
        <w:rPr>
          <w:rFonts w:ascii="Bierstadt" w:hAnsi="Bierstadt"/>
          <w:sz w:val="21"/>
          <w:szCs w:val="21"/>
          <w:lang w:val="es-CO"/>
        </w:rPr>
        <w:t xml:space="preserve"> dedicado para unificar procesos dispersos; estructurado para automatizar ejecuciones manuales y optimizar el monitoreo de fallas, con una reducción estimada de ~4 horas semanales de carga operativa por usuario en los equipos de TI y Planeación.</w:t>
      </w:r>
    </w:p>
    <w:p w14:paraId="7900C198" w14:textId="244A02C7" w:rsidR="00451289" w:rsidRPr="00AD183C" w:rsidRDefault="00451289" w:rsidP="00241A63">
      <w:pPr>
        <w:pStyle w:val="Prrafodelista"/>
        <w:numPr>
          <w:ilvl w:val="0"/>
          <w:numId w:val="30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AD183C">
        <w:rPr>
          <w:rFonts w:ascii="Bierstadt" w:hAnsi="Bierstadt"/>
          <w:b/>
          <w:bCs/>
          <w:sz w:val="21"/>
          <w:szCs w:val="21"/>
          <w:lang w:val="es-CO"/>
        </w:rPr>
        <w:t xml:space="preserve">Gobernanza y </w:t>
      </w:r>
      <w:proofErr w:type="spellStart"/>
      <w:r w:rsidRPr="00AD183C">
        <w:rPr>
          <w:rFonts w:ascii="Bierstadt" w:hAnsi="Bierstadt"/>
          <w:b/>
          <w:bCs/>
          <w:sz w:val="21"/>
          <w:szCs w:val="21"/>
          <w:lang w:val="es-CO"/>
        </w:rPr>
        <w:t>DevSecOps</w:t>
      </w:r>
      <w:proofErr w:type="spellEnd"/>
      <w:r w:rsidRPr="00AD183C">
        <w:rPr>
          <w:rFonts w:ascii="Bierstadt" w:hAnsi="Bierstadt"/>
          <w:b/>
          <w:bCs/>
          <w:sz w:val="21"/>
          <w:szCs w:val="21"/>
          <w:lang w:val="es-CO"/>
        </w:rPr>
        <w:t>:</w:t>
      </w:r>
      <w:r w:rsidRPr="00AD183C">
        <w:rPr>
          <w:rFonts w:ascii="Bierstadt" w:hAnsi="Bierstadt"/>
          <w:sz w:val="21"/>
          <w:szCs w:val="21"/>
          <w:lang w:val="es-CO"/>
        </w:rPr>
        <w:t xml:space="preserve"> Establecí el ecosistema de desarrollo empresarial en </w:t>
      </w:r>
      <w:r w:rsidRPr="00AD183C">
        <w:rPr>
          <w:rFonts w:ascii="Bierstadt" w:hAnsi="Bierstadt"/>
          <w:b/>
          <w:bCs/>
          <w:sz w:val="21"/>
          <w:szCs w:val="21"/>
          <w:lang w:val="es-CO"/>
        </w:rPr>
        <w:t>GitHub</w:t>
      </w:r>
      <w:r w:rsidRPr="00AD183C">
        <w:rPr>
          <w:rFonts w:ascii="Bierstadt" w:hAnsi="Bierstadt"/>
          <w:sz w:val="21"/>
          <w:szCs w:val="21"/>
          <w:lang w:val="es-CO"/>
        </w:rPr>
        <w:t xml:space="preserve">, implementando reglas de código, control de versiones y </w:t>
      </w:r>
      <w:r w:rsidRPr="00240FFE">
        <w:rPr>
          <w:rFonts w:ascii="Bierstadt" w:hAnsi="Bierstadt"/>
          <w:b/>
          <w:bCs/>
          <w:sz w:val="21"/>
          <w:szCs w:val="21"/>
          <w:lang w:val="es-CO"/>
        </w:rPr>
        <w:t xml:space="preserve">flujos de trabajo </w:t>
      </w:r>
      <w:r w:rsidR="00AC614B" w:rsidRPr="00240FFE">
        <w:rPr>
          <w:rFonts w:ascii="Bierstadt" w:hAnsi="Bierstadt"/>
          <w:b/>
          <w:bCs/>
          <w:sz w:val="21"/>
          <w:szCs w:val="21"/>
          <w:lang w:val="es-CO"/>
        </w:rPr>
        <w:t>agenticos</w:t>
      </w:r>
      <w:r w:rsidR="00AC614B" w:rsidRPr="00AD183C">
        <w:rPr>
          <w:rFonts w:ascii="Bierstadt" w:hAnsi="Bierstadt"/>
          <w:sz w:val="21"/>
          <w:szCs w:val="21"/>
          <w:lang w:val="es-CO"/>
        </w:rPr>
        <w:t xml:space="preserve"> </w:t>
      </w:r>
      <w:r w:rsidRPr="00AD183C">
        <w:rPr>
          <w:rFonts w:ascii="Bierstadt" w:hAnsi="Bierstadt"/>
          <w:sz w:val="21"/>
          <w:szCs w:val="21"/>
          <w:lang w:val="es-CO"/>
        </w:rPr>
        <w:t xml:space="preserve">con Claude </w:t>
      </w:r>
      <w:r w:rsidR="006C3214" w:rsidRPr="00AD183C">
        <w:rPr>
          <w:rFonts w:ascii="Bierstadt" w:hAnsi="Bierstadt"/>
          <w:sz w:val="21"/>
          <w:szCs w:val="21"/>
          <w:lang w:val="es-CO"/>
        </w:rPr>
        <w:t xml:space="preserve">AI </w:t>
      </w:r>
      <w:r w:rsidRPr="00AD183C">
        <w:rPr>
          <w:rFonts w:ascii="Bierstadt" w:hAnsi="Bierstadt"/>
          <w:sz w:val="21"/>
          <w:szCs w:val="21"/>
          <w:lang w:val="es-CO"/>
        </w:rPr>
        <w:t>para estandarizar la producción de software interno.</w:t>
      </w:r>
    </w:p>
    <w:p w14:paraId="737E496B" w14:textId="14D760B7" w:rsidR="00AD1976" w:rsidRPr="006B61FB" w:rsidRDefault="00D8175E" w:rsidP="00241A63">
      <w:pPr>
        <w:pStyle w:val="Prrafodelista"/>
        <w:numPr>
          <w:ilvl w:val="0"/>
          <w:numId w:val="30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6B61FB">
        <w:rPr>
          <w:rFonts w:ascii="Bierstadt" w:hAnsi="Bierstadt"/>
          <w:b/>
          <w:bCs/>
          <w:sz w:val="21"/>
          <w:szCs w:val="21"/>
          <w:lang w:val="es-CO"/>
        </w:rPr>
        <w:t>Seguridad de Infraestructura:</w:t>
      </w:r>
      <w:r w:rsidR="00A336FC" w:rsidRPr="006B61FB">
        <w:rPr>
          <w:rFonts w:ascii="Bierstadt" w:hAnsi="Bierstadt"/>
          <w:sz w:val="21"/>
          <w:szCs w:val="21"/>
          <w:lang w:val="es-CO"/>
        </w:rPr>
        <w:t xml:space="preserve"> </w:t>
      </w:r>
      <w:r w:rsidR="007B5D83" w:rsidRPr="006B61FB">
        <w:rPr>
          <w:rFonts w:ascii="Bierstadt" w:hAnsi="Bierstadt"/>
          <w:sz w:val="21"/>
          <w:szCs w:val="21"/>
          <w:lang w:val="es-CO"/>
        </w:rPr>
        <w:t xml:space="preserve">Diseño técnico de un </w:t>
      </w:r>
      <w:proofErr w:type="spellStart"/>
      <w:r w:rsidR="007B5D83" w:rsidRPr="006B61FB">
        <w:rPr>
          <w:rFonts w:ascii="Bierstadt" w:hAnsi="Bierstadt"/>
          <w:sz w:val="21"/>
          <w:szCs w:val="21"/>
          <w:lang w:val="es-CO"/>
        </w:rPr>
        <w:t>roadmap</w:t>
      </w:r>
      <w:proofErr w:type="spellEnd"/>
      <w:r w:rsidR="007B5D83" w:rsidRPr="006B61FB">
        <w:rPr>
          <w:rFonts w:ascii="Bierstadt" w:hAnsi="Bierstadt"/>
          <w:sz w:val="21"/>
          <w:szCs w:val="21"/>
          <w:lang w:val="es-CO"/>
        </w:rPr>
        <w:t xml:space="preserve"> de migración de flujos de datos legados (FTP) hacia protocolos seguros (</w:t>
      </w:r>
      <w:r w:rsidR="007B5D83" w:rsidRPr="006B61FB">
        <w:rPr>
          <w:rFonts w:ascii="Bierstadt" w:hAnsi="Bierstadt"/>
          <w:b/>
          <w:bCs/>
          <w:sz w:val="21"/>
          <w:szCs w:val="21"/>
          <w:lang w:val="es-CO"/>
        </w:rPr>
        <w:t>SFTP/SSH</w:t>
      </w:r>
      <w:r w:rsidR="007B5D83" w:rsidRPr="006B61FB">
        <w:rPr>
          <w:rFonts w:ascii="Bierstadt" w:hAnsi="Bierstadt"/>
          <w:sz w:val="21"/>
          <w:szCs w:val="21"/>
          <w:lang w:val="es-CO"/>
        </w:rPr>
        <w:t xml:space="preserve">), proyectando la transición de cargas completas </w:t>
      </w:r>
      <w:r w:rsidR="00C92BC1" w:rsidRPr="006B61FB">
        <w:rPr>
          <w:rFonts w:ascii="Bierstadt" w:hAnsi="Bierstadt"/>
          <w:sz w:val="21"/>
          <w:szCs w:val="21"/>
          <w:lang w:val="es-CO"/>
        </w:rPr>
        <w:t xml:space="preserve">diarias </w:t>
      </w:r>
      <w:r w:rsidR="007B5D83" w:rsidRPr="006B61FB">
        <w:rPr>
          <w:rFonts w:ascii="Bierstadt" w:hAnsi="Bierstadt"/>
          <w:sz w:val="21"/>
          <w:szCs w:val="21"/>
          <w:lang w:val="es-CO"/>
        </w:rPr>
        <w:t>hacia pipelines de extracción incremental por hora para optimizar la disponibilidad del dato</w:t>
      </w:r>
      <w:r w:rsidR="000F181D" w:rsidRPr="006B61FB">
        <w:rPr>
          <w:rFonts w:ascii="Bierstadt" w:hAnsi="Bierstadt"/>
          <w:sz w:val="21"/>
          <w:szCs w:val="21"/>
          <w:lang w:val="es-CO"/>
        </w:rPr>
        <w:t>, el cumplimiento de estándares de ciberseguridad y la integridad de la información</w:t>
      </w:r>
      <w:r w:rsidR="007B5D83" w:rsidRPr="006B61FB">
        <w:rPr>
          <w:rFonts w:ascii="Bierstadt" w:hAnsi="Bierstadt"/>
          <w:sz w:val="21"/>
          <w:szCs w:val="21"/>
          <w:lang w:val="es-CO"/>
        </w:rPr>
        <w:t>.</w:t>
      </w:r>
    </w:p>
    <w:p w14:paraId="6EAC30E7" w14:textId="77777777" w:rsidR="006B61FB" w:rsidRDefault="006B61FB" w:rsidP="00241A63">
      <w:pPr>
        <w:spacing w:line="276" w:lineRule="auto"/>
        <w:rPr>
          <w:rFonts w:ascii="Bierstadt" w:hAnsi="Bierstadt"/>
          <w:b/>
          <w:bCs/>
          <w:sz w:val="21"/>
          <w:szCs w:val="21"/>
        </w:rPr>
      </w:pPr>
      <w:r>
        <w:rPr>
          <w:rFonts w:ascii="Bierstadt" w:hAnsi="Bierstadt"/>
          <w:b/>
          <w:bCs/>
          <w:sz w:val="21"/>
          <w:szCs w:val="21"/>
        </w:rPr>
        <w:br w:type="page"/>
      </w:r>
    </w:p>
    <w:p w14:paraId="22177119" w14:textId="25A60F78" w:rsidR="008B5271" w:rsidRPr="00995C16" w:rsidRDefault="00D601C8" w:rsidP="00241A63">
      <w:pPr>
        <w:spacing w:line="276" w:lineRule="auto"/>
        <w:ind w:left="179"/>
        <w:rPr>
          <w:sz w:val="21"/>
          <w:szCs w:val="21"/>
        </w:rPr>
      </w:pPr>
      <w:r w:rsidRPr="00995C16">
        <w:rPr>
          <w:rFonts w:ascii="Bierstadt" w:hAnsi="Bierstadt"/>
          <w:b/>
          <w:bCs/>
          <w:sz w:val="21"/>
          <w:szCs w:val="21"/>
        </w:rPr>
        <w:lastRenderedPageBreak/>
        <w:t>Business Analyst</w:t>
      </w:r>
    </w:p>
    <w:p w14:paraId="7BB1F838" w14:textId="3B33B93A" w:rsidR="00D601C8" w:rsidRPr="00995C16" w:rsidRDefault="008B3D86" w:rsidP="00241A63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</w:rPr>
      </w:pPr>
      <w:r w:rsidRPr="00995C16">
        <w:rPr>
          <w:rFonts w:ascii="Bierstadt" w:hAnsi="Bierstadt"/>
          <w:b/>
          <w:bCs/>
          <w:sz w:val="21"/>
          <w:szCs w:val="21"/>
        </w:rPr>
        <w:t>Latin America Sourcing</w:t>
      </w:r>
      <w:r w:rsidR="009E3B98" w:rsidRPr="00995C16">
        <w:rPr>
          <w:rFonts w:ascii="Bierstadt" w:hAnsi="Bierstadt"/>
          <w:b/>
          <w:bCs/>
          <w:sz w:val="21"/>
          <w:szCs w:val="21"/>
        </w:rPr>
        <w:t xml:space="preserve"> - </w:t>
      </w:r>
      <w:proofErr w:type="spellStart"/>
      <w:r w:rsidR="009E3B98" w:rsidRPr="00995C16">
        <w:rPr>
          <w:rFonts w:ascii="Bierstadt" w:hAnsi="Bierstadt"/>
          <w:b/>
          <w:bCs/>
          <w:sz w:val="21"/>
          <w:szCs w:val="21"/>
        </w:rPr>
        <w:t>Remoto</w:t>
      </w:r>
      <w:proofErr w:type="spellEnd"/>
    </w:p>
    <w:p w14:paraId="0BE26F4D" w14:textId="27441E08" w:rsidR="000454FB" w:rsidRPr="00AD1976" w:rsidRDefault="00263121" w:rsidP="00241A63">
      <w:pPr>
        <w:spacing w:line="276" w:lineRule="auto"/>
        <w:ind w:left="179"/>
        <w:rPr>
          <w:rFonts w:ascii="Bierstadt" w:hAnsi="Bierstadt"/>
          <w:sz w:val="21"/>
          <w:szCs w:val="21"/>
        </w:rPr>
      </w:pPr>
      <w:r w:rsidRPr="00AD1976">
        <w:rPr>
          <w:rFonts w:ascii="Bierstadt" w:hAnsi="Bierstadt"/>
          <w:sz w:val="21"/>
          <w:szCs w:val="21"/>
        </w:rPr>
        <w:t xml:space="preserve">Mayo 2025 – </w:t>
      </w:r>
      <w:r w:rsidR="00917A18">
        <w:rPr>
          <w:rFonts w:ascii="Bierstadt" w:hAnsi="Bierstadt"/>
          <w:sz w:val="21"/>
          <w:szCs w:val="21"/>
        </w:rPr>
        <w:t>Julio</w:t>
      </w:r>
      <w:r w:rsidR="00206808" w:rsidRPr="00AD1976">
        <w:rPr>
          <w:rFonts w:ascii="Bierstadt" w:hAnsi="Bierstadt"/>
          <w:sz w:val="21"/>
          <w:szCs w:val="21"/>
        </w:rPr>
        <w:t xml:space="preserve"> 2025</w:t>
      </w:r>
    </w:p>
    <w:p w14:paraId="6C92F864" w14:textId="77777777" w:rsidR="00B52CEE" w:rsidRDefault="00E017AD" w:rsidP="00241A63">
      <w:pPr>
        <w:pStyle w:val="Prrafodelista"/>
        <w:numPr>
          <w:ilvl w:val="0"/>
          <w:numId w:val="27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B52CEE">
        <w:rPr>
          <w:rFonts w:ascii="Bierstadt" w:hAnsi="Bierstadt"/>
          <w:sz w:val="21"/>
          <w:szCs w:val="21"/>
          <w:lang w:val="es-CO"/>
        </w:rPr>
        <w:t>Gestión y análisis de datos comerciales</w:t>
      </w:r>
      <w:r w:rsidR="000E4590" w:rsidRPr="00B52CEE">
        <w:rPr>
          <w:rFonts w:ascii="Bierstadt" w:hAnsi="Bierstadt"/>
          <w:sz w:val="21"/>
          <w:szCs w:val="21"/>
          <w:lang w:val="es-CO"/>
        </w:rPr>
        <w:t xml:space="preserve"> en</w:t>
      </w:r>
      <w:r w:rsidRPr="00B52CEE">
        <w:rPr>
          <w:rFonts w:ascii="Bierstadt" w:hAnsi="Bierstadt"/>
          <w:sz w:val="21"/>
          <w:szCs w:val="21"/>
          <w:lang w:val="es-CO"/>
        </w:rPr>
        <w:t xml:space="preserve"> </w:t>
      </w:r>
      <w:proofErr w:type="spellStart"/>
      <w:r w:rsidRPr="00B52CEE">
        <w:rPr>
          <w:rFonts w:ascii="Bierstadt" w:hAnsi="Bierstadt"/>
          <w:sz w:val="21"/>
          <w:szCs w:val="21"/>
          <w:lang w:val="es-CO"/>
        </w:rPr>
        <w:t>Airtable</w:t>
      </w:r>
      <w:proofErr w:type="spellEnd"/>
      <w:r w:rsidRPr="00B52CEE">
        <w:rPr>
          <w:rFonts w:ascii="Bierstadt" w:hAnsi="Bierstadt"/>
          <w:sz w:val="21"/>
          <w:szCs w:val="21"/>
          <w:lang w:val="es-CO"/>
        </w:rPr>
        <w:t xml:space="preserve"> y </w:t>
      </w:r>
      <w:proofErr w:type="spellStart"/>
      <w:r w:rsidRPr="00B52CEE">
        <w:rPr>
          <w:rFonts w:ascii="Bierstadt" w:hAnsi="Bierstadt"/>
          <w:sz w:val="21"/>
          <w:szCs w:val="21"/>
          <w:lang w:val="es-CO"/>
        </w:rPr>
        <w:t>Stripe</w:t>
      </w:r>
      <w:proofErr w:type="spellEnd"/>
      <w:r w:rsidR="00B52CEE" w:rsidRPr="00B52CEE">
        <w:rPr>
          <w:rFonts w:ascii="Bierstadt" w:hAnsi="Bierstadt"/>
          <w:sz w:val="21"/>
          <w:szCs w:val="21"/>
          <w:lang w:val="es-CO"/>
        </w:rPr>
        <w:t>,</w:t>
      </w:r>
      <w:r w:rsidRPr="00B52CEE">
        <w:rPr>
          <w:rFonts w:ascii="Bierstadt" w:hAnsi="Bierstadt"/>
          <w:sz w:val="21"/>
          <w:szCs w:val="21"/>
          <w:lang w:val="es-CO"/>
        </w:rPr>
        <w:t xml:space="preserve"> para</w:t>
      </w:r>
      <w:r w:rsidR="000E4590" w:rsidRPr="00B52CEE">
        <w:rPr>
          <w:rFonts w:ascii="Bierstadt" w:hAnsi="Bierstadt"/>
          <w:sz w:val="21"/>
          <w:szCs w:val="21"/>
          <w:lang w:val="es-CO"/>
        </w:rPr>
        <w:t xml:space="preserve"> optimizar procesos de negociación con proveedores internacionales</w:t>
      </w:r>
      <w:r w:rsidR="00B52CEE" w:rsidRPr="00B52CEE">
        <w:rPr>
          <w:rFonts w:ascii="Bierstadt" w:hAnsi="Bierstadt"/>
          <w:sz w:val="21"/>
          <w:szCs w:val="21"/>
          <w:lang w:val="es-CO"/>
        </w:rPr>
        <w:t>.</w:t>
      </w:r>
    </w:p>
    <w:p w14:paraId="68FE3596" w14:textId="54567470" w:rsidR="00BD1868" w:rsidRPr="00B52CEE" w:rsidRDefault="009B6875" w:rsidP="00241A63">
      <w:pPr>
        <w:pStyle w:val="Prrafodelista"/>
        <w:numPr>
          <w:ilvl w:val="0"/>
          <w:numId w:val="27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 w:rsidRPr="00B52CEE">
        <w:rPr>
          <w:rFonts w:ascii="Bierstadt" w:hAnsi="Bierstadt"/>
          <w:sz w:val="21"/>
          <w:szCs w:val="21"/>
          <w:lang w:val="es-CO"/>
        </w:rPr>
        <w:t>Análisis de solicitudes de clientes; seguimiento y documentación de interacciones comerciales en base</w:t>
      </w:r>
      <w:r w:rsidR="00DB3451">
        <w:rPr>
          <w:rFonts w:ascii="Bierstadt" w:hAnsi="Bierstadt"/>
          <w:sz w:val="21"/>
          <w:szCs w:val="21"/>
          <w:lang w:val="es-CO"/>
        </w:rPr>
        <w:t>s</w:t>
      </w:r>
      <w:r w:rsidRPr="00B52CEE">
        <w:rPr>
          <w:rFonts w:ascii="Bierstadt" w:hAnsi="Bierstadt"/>
          <w:sz w:val="21"/>
          <w:szCs w:val="21"/>
          <w:lang w:val="es-CO"/>
        </w:rPr>
        <w:t xml:space="preserve"> de datos; generación de </w:t>
      </w:r>
      <w:proofErr w:type="spellStart"/>
      <w:r w:rsidRPr="00B52CEE">
        <w:rPr>
          <w:rFonts w:ascii="Bierstadt" w:hAnsi="Bierstadt"/>
          <w:sz w:val="21"/>
          <w:szCs w:val="21"/>
          <w:lang w:val="es-CO"/>
        </w:rPr>
        <w:t>insights</w:t>
      </w:r>
      <w:proofErr w:type="spellEnd"/>
      <w:r w:rsidRPr="00B52CEE">
        <w:rPr>
          <w:rFonts w:ascii="Bierstadt" w:hAnsi="Bierstadt"/>
          <w:sz w:val="21"/>
          <w:szCs w:val="21"/>
          <w:lang w:val="es-CO"/>
        </w:rPr>
        <w:t xml:space="preserve"> operativos</w:t>
      </w:r>
      <w:r w:rsidR="002A14EB" w:rsidRPr="00B52CEE">
        <w:rPr>
          <w:rFonts w:ascii="Bierstadt" w:hAnsi="Bierstadt"/>
          <w:sz w:val="21"/>
          <w:szCs w:val="21"/>
          <w:lang w:val="es-CO"/>
        </w:rPr>
        <w:t>; a</w:t>
      </w:r>
      <w:r w:rsidRPr="00B52CEE">
        <w:rPr>
          <w:rFonts w:ascii="Bierstadt" w:hAnsi="Bierstadt"/>
          <w:sz w:val="21"/>
          <w:szCs w:val="21"/>
          <w:lang w:val="es-CO"/>
        </w:rPr>
        <w:t xml:space="preserve">utomatización de procesos de clasificación de proveedores </w:t>
      </w:r>
      <w:r w:rsidR="00BA3532" w:rsidRPr="00B52CEE">
        <w:rPr>
          <w:rFonts w:ascii="Bierstadt" w:hAnsi="Bierstadt"/>
          <w:sz w:val="21"/>
          <w:szCs w:val="21"/>
          <w:lang w:val="es-CO"/>
        </w:rPr>
        <w:t>con</w:t>
      </w:r>
      <w:r w:rsidRPr="00B52CEE">
        <w:rPr>
          <w:rFonts w:ascii="Bierstadt" w:hAnsi="Bierstadt"/>
          <w:sz w:val="21"/>
          <w:szCs w:val="21"/>
          <w:lang w:val="es-CO"/>
        </w:rPr>
        <w:t xml:space="preserve"> scripts en Python</w:t>
      </w:r>
      <w:r w:rsidR="002A14EB" w:rsidRPr="00B52CEE">
        <w:rPr>
          <w:rFonts w:ascii="Bierstadt" w:hAnsi="Bierstadt"/>
          <w:sz w:val="21"/>
          <w:szCs w:val="21"/>
          <w:lang w:val="es-CO"/>
        </w:rPr>
        <w:t>.</w:t>
      </w:r>
    </w:p>
    <w:p w14:paraId="63A09DB5" w14:textId="77777777" w:rsidR="008B3D86" w:rsidRPr="00995C16" w:rsidRDefault="008B3D86" w:rsidP="00241A63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  <w:lang w:val="es-CO"/>
        </w:rPr>
      </w:pPr>
    </w:p>
    <w:p w14:paraId="1175A1EA" w14:textId="785AA338" w:rsidR="00F90FB3" w:rsidRPr="00995C16" w:rsidRDefault="008B5271" w:rsidP="00241A63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  <w:lang w:val="es-CO"/>
        </w:rPr>
      </w:pPr>
      <w:r w:rsidRPr="00995C16">
        <w:rPr>
          <w:rFonts w:ascii="Bierstadt" w:hAnsi="Bierstadt"/>
          <w:b/>
          <w:bCs/>
          <w:sz w:val="21"/>
          <w:szCs w:val="21"/>
          <w:lang w:val="es-CO"/>
        </w:rPr>
        <w:t>P</w:t>
      </w:r>
      <w:r w:rsidR="00F90FB3" w:rsidRPr="00995C16">
        <w:rPr>
          <w:rFonts w:ascii="Bierstadt" w:hAnsi="Bierstadt"/>
          <w:b/>
          <w:bCs/>
          <w:sz w:val="21"/>
          <w:szCs w:val="21"/>
          <w:lang w:val="es-CO"/>
        </w:rPr>
        <w:t xml:space="preserve">ráctica empresarial en Business </w:t>
      </w:r>
      <w:proofErr w:type="spellStart"/>
      <w:r w:rsidR="00F90FB3" w:rsidRPr="00995C16">
        <w:rPr>
          <w:rFonts w:ascii="Bierstadt" w:hAnsi="Bierstadt"/>
          <w:b/>
          <w:bCs/>
          <w:sz w:val="21"/>
          <w:szCs w:val="21"/>
          <w:lang w:val="es-CO"/>
        </w:rPr>
        <w:t>Intelligence</w:t>
      </w:r>
      <w:proofErr w:type="spellEnd"/>
    </w:p>
    <w:p w14:paraId="68D14407" w14:textId="21ED003C" w:rsidR="00F90FB3" w:rsidRPr="00995C16" w:rsidRDefault="00F90FB3" w:rsidP="00241A63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  <w:lang w:val="es-CO"/>
        </w:rPr>
      </w:pPr>
      <w:r w:rsidRPr="00995C16">
        <w:rPr>
          <w:rFonts w:ascii="Bierstadt" w:hAnsi="Bierstadt"/>
          <w:b/>
          <w:bCs/>
          <w:sz w:val="21"/>
          <w:szCs w:val="21"/>
          <w:lang w:val="es-CO"/>
        </w:rPr>
        <w:t>Industria Licorera de Caldas</w:t>
      </w:r>
      <w:r w:rsidR="00E44011" w:rsidRPr="00995C16">
        <w:rPr>
          <w:rFonts w:ascii="Bierstadt" w:hAnsi="Bierstadt"/>
          <w:b/>
          <w:bCs/>
          <w:sz w:val="21"/>
          <w:szCs w:val="21"/>
          <w:lang w:val="es-CO"/>
        </w:rPr>
        <w:t xml:space="preserve"> -</w:t>
      </w:r>
      <w:r w:rsidRPr="00995C16">
        <w:rPr>
          <w:rFonts w:ascii="Bierstadt" w:hAnsi="Bierstadt"/>
          <w:b/>
          <w:bCs/>
          <w:sz w:val="21"/>
          <w:szCs w:val="21"/>
          <w:lang w:val="es-CO"/>
        </w:rPr>
        <w:t xml:space="preserve"> Manizales, Colombia</w:t>
      </w:r>
    </w:p>
    <w:p w14:paraId="3F2BBF52" w14:textId="19AE60C4" w:rsidR="00F90FB3" w:rsidRDefault="00F90FB3" w:rsidP="00241A63">
      <w:pPr>
        <w:spacing w:line="276" w:lineRule="auto"/>
        <w:ind w:left="179"/>
        <w:rPr>
          <w:rFonts w:ascii="Bierstadt" w:hAnsi="Bierstadt"/>
          <w:sz w:val="21"/>
          <w:szCs w:val="21"/>
          <w:lang w:val="es-CO"/>
        </w:rPr>
      </w:pPr>
      <w:r w:rsidRPr="00995C16">
        <w:rPr>
          <w:rFonts w:ascii="Bierstadt" w:hAnsi="Bierstadt"/>
          <w:sz w:val="21"/>
          <w:szCs w:val="21"/>
          <w:lang w:val="es-CO"/>
        </w:rPr>
        <w:t>Feb 2023 – Jul 2023</w:t>
      </w:r>
    </w:p>
    <w:p w14:paraId="43B1DBD4" w14:textId="5E1464C0" w:rsidR="00F90FB3" w:rsidRPr="00B31A38" w:rsidRDefault="00B31A38" w:rsidP="00241A63">
      <w:pPr>
        <w:pStyle w:val="Prrafodelista"/>
        <w:numPr>
          <w:ilvl w:val="0"/>
          <w:numId w:val="27"/>
        </w:numPr>
        <w:spacing w:line="276" w:lineRule="auto"/>
        <w:rPr>
          <w:rFonts w:ascii="Bierstadt" w:hAnsi="Bierstadt"/>
          <w:sz w:val="21"/>
          <w:szCs w:val="21"/>
          <w:lang w:val="es-CO"/>
        </w:rPr>
      </w:pPr>
      <w:r>
        <w:rPr>
          <w:rFonts w:ascii="Bierstadt" w:hAnsi="Bierstadt"/>
          <w:sz w:val="21"/>
          <w:szCs w:val="21"/>
          <w:lang w:val="es-CO"/>
        </w:rPr>
        <w:t>D</w:t>
      </w:r>
      <w:r w:rsidRPr="00B31A38">
        <w:rPr>
          <w:rFonts w:ascii="Bierstadt" w:hAnsi="Bierstadt"/>
          <w:sz w:val="21"/>
          <w:szCs w:val="21"/>
          <w:lang w:val="es-CO"/>
        </w:rPr>
        <w:t xml:space="preserve">esarrollo de </w:t>
      </w:r>
      <w:proofErr w:type="spellStart"/>
      <w:r w:rsidRPr="00B31A38">
        <w:rPr>
          <w:rFonts w:ascii="Bierstadt" w:hAnsi="Bierstadt"/>
          <w:sz w:val="21"/>
          <w:szCs w:val="21"/>
          <w:lang w:val="es-CO"/>
        </w:rPr>
        <w:t>Dashboards</w:t>
      </w:r>
      <w:proofErr w:type="spellEnd"/>
      <w:r w:rsidRPr="00B31A38">
        <w:rPr>
          <w:rFonts w:ascii="Bierstadt" w:hAnsi="Bierstadt"/>
          <w:sz w:val="21"/>
          <w:szCs w:val="21"/>
          <w:lang w:val="es-CO"/>
        </w:rPr>
        <w:t xml:space="preserve"> en </w:t>
      </w:r>
      <w:proofErr w:type="spellStart"/>
      <w:r w:rsidRPr="00B31A38">
        <w:rPr>
          <w:rFonts w:ascii="Bierstadt" w:hAnsi="Bierstadt"/>
          <w:sz w:val="21"/>
          <w:szCs w:val="21"/>
          <w:lang w:val="es-CO"/>
        </w:rPr>
        <w:t>Power</w:t>
      </w:r>
      <w:proofErr w:type="spellEnd"/>
      <w:r w:rsidRPr="00B31A38">
        <w:rPr>
          <w:rFonts w:ascii="Bierstadt" w:hAnsi="Bierstadt"/>
          <w:sz w:val="21"/>
          <w:szCs w:val="21"/>
          <w:lang w:val="es-CO"/>
        </w:rPr>
        <w:t xml:space="preserve"> BI para el área de Operaciones y Comercio exterior, integrando datos desde Dynamics 365.</w:t>
      </w:r>
    </w:p>
    <w:p w14:paraId="752510FA" w14:textId="77777777" w:rsidR="00F90FB3" w:rsidRPr="00995C16" w:rsidRDefault="00F90FB3" w:rsidP="00241A63">
      <w:pPr>
        <w:spacing w:line="276" w:lineRule="auto"/>
        <w:ind w:left="179"/>
        <w:rPr>
          <w:rFonts w:ascii="Bierstadt" w:hAnsi="Bierstadt"/>
          <w:sz w:val="21"/>
          <w:szCs w:val="21"/>
          <w:lang w:val="es-CO"/>
        </w:rPr>
      </w:pPr>
    </w:p>
    <w:p w14:paraId="57F9682C" w14:textId="4B1448F8" w:rsidR="00B00E62" w:rsidRPr="00995C16" w:rsidRDefault="00B00E62" w:rsidP="00241A63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  <w:lang w:val="es-CO"/>
        </w:rPr>
      </w:pPr>
      <w:r w:rsidRPr="00995C16">
        <w:rPr>
          <w:rFonts w:ascii="Bierstadt" w:hAnsi="Bierstadt"/>
          <w:noProof/>
          <w:color w:val="auto"/>
          <w:sz w:val="21"/>
          <w:szCs w:val="21"/>
          <w:lang w:val="es-CO"/>
        </w:rPr>
        <w:drawing>
          <wp:anchor distT="0" distB="0" distL="114300" distR="114300" simplePos="0" relativeHeight="251658241" behindDoc="0" locked="0" layoutInCell="1" allowOverlap="1" wp14:anchorId="00F611F3" wp14:editId="7B1B3BD7">
            <wp:simplePos x="0" y="0"/>
            <wp:positionH relativeFrom="column">
              <wp:posOffset>-117475</wp:posOffset>
            </wp:positionH>
            <wp:positionV relativeFrom="paragraph">
              <wp:posOffset>85725</wp:posOffset>
            </wp:positionV>
            <wp:extent cx="179705" cy="179705"/>
            <wp:effectExtent l="0" t="0" r="0" b="0"/>
            <wp:wrapNone/>
            <wp:docPr id="3" name="Gráfico 3" descr="Birret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Birrete con relleno sólido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5C16">
        <w:rPr>
          <w:rFonts w:ascii="Bierstadt" w:hAnsi="Bierstadt"/>
          <w:color w:val="002060"/>
          <w:sz w:val="21"/>
          <w:szCs w:val="21"/>
          <w:lang w:val="es-CO"/>
        </w:rPr>
        <w:t>EDUCA</w:t>
      </w:r>
      <w:r w:rsidR="00360198" w:rsidRPr="00995C16">
        <w:rPr>
          <w:rFonts w:ascii="Bierstadt" w:hAnsi="Bierstadt"/>
          <w:color w:val="002060"/>
          <w:sz w:val="21"/>
          <w:szCs w:val="21"/>
          <w:lang w:val="es-CO"/>
        </w:rPr>
        <w:t>C</w:t>
      </w:r>
      <w:r w:rsidRPr="00995C16">
        <w:rPr>
          <w:rFonts w:ascii="Bierstadt" w:hAnsi="Bierstadt"/>
          <w:color w:val="002060"/>
          <w:sz w:val="21"/>
          <w:szCs w:val="21"/>
          <w:lang w:val="es-CO"/>
        </w:rPr>
        <w:t>I</w:t>
      </w:r>
      <w:r w:rsidR="00360198" w:rsidRPr="00995C16">
        <w:rPr>
          <w:rFonts w:ascii="Bierstadt" w:hAnsi="Bierstadt"/>
          <w:color w:val="002060"/>
          <w:sz w:val="21"/>
          <w:szCs w:val="21"/>
          <w:lang w:val="es-CO"/>
        </w:rPr>
        <w:t>Ó</w:t>
      </w:r>
      <w:r w:rsidRPr="00995C16">
        <w:rPr>
          <w:rFonts w:ascii="Bierstadt" w:hAnsi="Bierstadt"/>
          <w:color w:val="002060"/>
          <w:sz w:val="21"/>
          <w:szCs w:val="21"/>
          <w:lang w:val="es-CO"/>
        </w:rPr>
        <w:t>N</w:t>
      </w:r>
    </w:p>
    <w:p w14:paraId="5C6CA544" w14:textId="78728B3B" w:rsidR="007E6471" w:rsidRPr="00995C16" w:rsidRDefault="00BA20D8" w:rsidP="00241A63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  <w:lang w:val="es-CO"/>
        </w:rPr>
      </w:pPr>
      <w:r w:rsidRPr="00995C16">
        <w:rPr>
          <w:rFonts w:ascii="Bierstadt" w:hAnsi="Bierstadt"/>
          <w:b/>
          <w:bCs/>
          <w:sz w:val="21"/>
          <w:szCs w:val="21"/>
          <w:lang w:val="es-CO"/>
        </w:rPr>
        <w:t xml:space="preserve">Profesional en </w:t>
      </w:r>
      <w:r w:rsidR="007E6471" w:rsidRPr="00995C16">
        <w:rPr>
          <w:rFonts w:ascii="Bierstadt" w:hAnsi="Bierstadt"/>
          <w:b/>
          <w:bCs/>
          <w:sz w:val="21"/>
          <w:szCs w:val="21"/>
          <w:lang w:val="es-CO"/>
        </w:rPr>
        <w:t xml:space="preserve">Administración de Empresas </w:t>
      </w:r>
    </w:p>
    <w:p w14:paraId="0DF52448" w14:textId="28C41983" w:rsidR="00503D7D" w:rsidRDefault="007E6471" w:rsidP="00241A63">
      <w:pPr>
        <w:spacing w:line="276" w:lineRule="auto"/>
        <w:ind w:left="179"/>
        <w:rPr>
          <w:rFonts w:ascii="Bierstadt" w:hAnsi="Bierstadt"/>
          <w:sz w:val="21"/>
          <w:szCs w:val="21"/>
          <w:lang w:val="es-CO"/>
        </w:rPr>
      </w:pPr>
      <w:r w:rsidRPr="00995C16">
        <w:rPr>
          <w:rFonts w:ascii="Bierstadt" w:hAnsi="Bierstadt"/>
          <w:i/>
          <w:iCs/>
          <w:sz w:val="21"/>
          <w:szCs w:val="21"/>
          <w:lang w:val="es-CO"/>
        </w:rPr>
        <w:t xml:space="preserve">Universidad Nacional de Colombia </w:t>
      </w:r>
      <w:r w:rsidRPr="00995C16">
        <w:rPr>
          <w:rFonts w:ascii="Bierstadt" w:hAnsi="Bierstadt"/>
          <w:sz w:val="21"/>
          <w:szCs w:val="21"/>
          <w:lang w:val="es-CO"/>
        </w:rPr>
        <w:t>- octubre del 2023</w:t>
      </w:r>
    </w:p>
    <w:p w14:paraId="524AC8C5" w14:textId="77777777" w:rsidR="00C37EA6" w:rsidRPr="00995C16" w:rsidRDefault="00C37EA6" w:rsidP="00241A63">
      <w:pPr>
        <w:spacing w:line="276" w:lineRule="auto"/>
        <w:rPr>
          <w:rFonts w:ascii="Bierstadt" w:hAnsi="Bierstadt"/>
          <w:color w:val="002060"/>
          <w:sz w:val="21"/>
          <w:szCs w:val="21"/>
          <w:u w:val="single"/>
          <w:lang w:val="es-CO"/>
        </w:rPr>
      </w:pPr>
    </w:p>
    <w:p w14:paraId="7D7195E9" w14:textId="038AC5B3" w:rsidR="00F6413E" w:rsidRDefault="00B00E62" w:rsidP="00241A63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  <w:lang w:val="es-CO"/>
        </w:rPr>
      </w:pPr>
      <w:r w:rsidRPr="00995C16">
        <w:rPr>
          <w:rFonts w:ascii="Bierstadt" w:hAnsi="Bierstadt"/>
          <w:noProof/>
          <w:color w:val="auto"/>
          <w:sz w:val="21"/>
          <w:szCs w:val="21"/>
          <w:lang w:val="es-CO"/>
        </w:rPr>
        <w:drawing>
          <wp:anchor distT="0" distB="0" distL="114300" distR="114300" simplePos="0" relativeHeight="251658244" behindDoc="0" locked="0" layoutInCell="1" allowOverlap="1" wp14:anchorId="5ED39985" wp14:editId="76B576C7">
            <wp:simplePos x="0" y="0"/>
            <wp:positionH relativeFrom="column">
              <wp:posOffset>-117218</wp:posOffset>
            </wp:positionH>
            <wp:positionV relativeFrom="paragraph">
              <wp:posOffset>84347</wp:posOffset>
            </wp:positionV>
            <wp:extent cx="179705" cy="179705"/>
            <wp:effectExtent l="0" t="0" r="0" b="0"/>
            <wp:wrapNone/>
            <wp:docPr id="2053130958" name="Gráfico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30958" name="Gráfico 3" descr="Open book outline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5C16">
        <w:rPr>
          <w:rFonts w:ascii="Bierstadt" w:hAnsi="Bierstadt"/>
          <w:color w:val="002060"/>
          <w:sz w:val="21"/>
          <w:szCs w:val="21"/>
          <w:lang w:val="es-CO"/>
        </w:rPr>
        <w:t>CERTIFICA</w:t>
      </w:r>
      <w:r w:rsidR="009814BF" w:rsidRPr="00995C16">
        <w:rPr>
          <w:rFonts w:ascii="Bierstadt" w:hAnsi="Bierstadt"/>
          <w:color w:val="002060"/>
          <w:sz w:val="21"/>
          <w:szCs w:val="21"/>
          <w:lang w:val="es-CO"/>
        </w:rPr>
        <w:t>DOS Y CURSOS</w:t>
      </w:r>
    </w:p>
    <w:p w14:paraId="7BDB7116" w14:textId="0EF5FA6B" w:rsidR="00C349ED" w:rsidRDefault="00F6413E" w:rsidP="00241A63">
      <w:pPr>
        <w:spacing w:line="276" w:lineRule="auto"/>
        <w:rPr>
          <w:rFonts w:ascii="Bierstadt" w:hAnsi="Bierstadt"/>
          <w:color w:val="auto"/>
          <w:sz w:val="21"/>
          <w:szCs w:val="21"/>
          <w:lang w:val="es-CO"/>
        </w:rPr>
      </w:pPr>
      <w:r>
        <w:rPr>
          <w:rFonts w:ascii="Bierstadt" w:hAnsi="Bierstadt"/>
          <w:color w:val="auto"/>
          <w:sz w:val="21"/>
          <w:szCs w:val="21"/>
          <w:lang w:val="es-CO"/>
        </w:rPr>
        <w:t xml:space="preserve">Listado completo de certificados </w:t>
      </w:r>
      <w:hyperlink r:id="rId23" w:history="1">
        <w:r w:rsidRPr="00924E35">
          <w:rPr>
            <w:rStyle w:val="Hipervnculo"/>
            <w:rFonts w:ascii="Bierstadt" w:hAnsi="Bierstadt"/>
            <w:b/>
            <w:bCs/>
            <w:color w:val="002060"/>
            <w:sz w:val="21"/>
            <w:szCs w:val="21"/>
            <w:lang w:val="es-CO"/>
          </w:rPr>
          <w:t>aquí</w:t>
        </w:r>
      </w:hyperlink>
      <w:r w:rsidR="00C349ED">
        <w:rPr>
          <w:rFonts w:ascii="Bierstadt" w:hAnsi="Bierstadt"/>
          <w:color w:val="auto"/>
          <w:sz w:val="21"/>
          <w:szCs w:val="21"/>
          <w:lang w:val="es-CO"/>
        </w:rPr>
        <w:t xml:space="preserve">. A continuación, </w:t>
      </w:r>
      <w:r w:rsidR="00E363E8">
        <w:rPr>
          <w:rFonts w:ascii="Bierstadt" w:hAnsi="Bierstadt"/>
          <w:color w:val="auto"/>
          <w:sz w:val="21"/>
          <w:szCs w:val="21"/>
          <w:lang w:val="es-CO"/>
        </w:rPr>
        <w:t xml:space="preserve">algunos </w:t>
      </w:r>
      <w:r w:rsidR="00C349ED">
        <w:rPr>
          <w:rFonts w:ascii="Bierstadt" w:hAnsi="Bierstadt"/>
          <w:color w:val="auto"/>
          <w:sz w:val="21"/>
          <w:szCs w:val="21"/>
          <w:lang w:val="es-CO"/>
        </w:rPr>
        <w:t>destacados:</w:t>
      </w:r>
    </w:p>
    <w:p w14:paraId="1BD4261C" w14:textId="77777777" w:rsidR="00C349ED" w:rsidRPr="00C349ED" w:rsidRDefault="00C349ED" w:rsidP="00241A63">
      <w:pPr>
        <w:spacing w:line="276" w:lineRule="auto"/>
        <w:rPr>
          <w:rFonts w:ascii="Bierstadt" w:hAnsi="Bierstadt"/>
          <w:color w:val="auto"/>
          <w:sz w:val="21"/>
          <w:szCs w:val="21"/>
          <w:lang w:val="es-CO"/>
        </w:rPr>
      </w:pPr>
    </w:p>
    <w:p w14:paraId="225F20FD" w14:textId="77777777" w:rsidR="00511B1A" w:rsidRPr="00F6413E" w:rsidRDefault="00511B1A" w:rsidP="00241A63">
      <w:pPr>
        <w:pStyle w:val="Prrafodelista"/>
        <w:numPr>
          <w:ilvl w:val="0"/>
          <w:numId w:val="21"/>
        </w:numPr>
        <w:spacing w:line="276" w:lineRule="auto"/>
        <w:ind w:left="530"/>
        <w:rPr>
          <w:rFonts w:ascii="Bierstadt" w:hAnsi="Bierstadt"/>
          <w:b/>
          <w:bCs/>
          <w:color w:val="auto"/>
          <w:sz w:val="21"/>
          <w:szCs w:val="21"/>
        </w:rPr>
      </w:pPr>
      <w:r w:rsidRPr="00F6413E">
        <w:rPr>
          <w:rFonts w:ascii="Bierstadt" w:hAnsi="Bierstadt"/>
          <w:b/>
          <w:bCs/>
          <w:color w:val="auto"/>
          <w:sz w:val="21"/>
          <w:szCs w:val="21"/>
        </w:rPr>
        <w:t xml:space="preserve">Google Data Analytics Professional Certificate </w:t>
      </w:r>
    </w:p>
    <w:p w14:paraId="3681554A" w14:textId="4E41DC20" w:rsidR="00511B1A" w:rsidRPr="00995C16" w:rsidRDefault="00511B1A" w:rsidP="00241A63">
      <w:pPr>
        <w:pStyle w:val="Prrafodelista"/>
        <w:spacing w:line="276" w:lineRule="auto"/>
        <w:ind w:left="530"/>
        <w:rPr>
          <w:rFonts w:ascii="Bierstadt" w:hAnsi="Bierstadt"/>
          <w:color w:val="auto"/>
          <w:sz w:val="21"/>
          <w:szCs w:val="21"/>
          <w:lang w:val="es-CO"/>
        </w:rPr>
      </w:pPr>
      <w:r w:rsidRPr="00995C16">
        <w:rPr>
          <w:rFonts w:ascii="Bierstadt" w:hAnsi="Bierstadt"/>
          <w:color w:val="auto"/>
          <w:sz w:val="21"/>
          <w:szCs w:val="21"/>
          <w:lang w:val="es-CO"/>
        </w:rPr>
        <w:t xml:space="preserve">Google | </w:t>
      </w:r>
      <w:hyperlink r:id="rId24" w:history="1">
        <w:r w:rsidRPr="00995C16">
          <w:rPr>
            <w:rStyle w:val="Hipervnculo"/>
            <w:rFonts w:ascii="Bierstadt" w:hAnsi="Bierstadt"/>
            <w:color w:val="002060"/>
            <w:sz w:val="21"/>
            <w:szCs w:val="21"/>
            <w:lang w:val="es-CO"/>
          </w:rPr>
          <w:t>Coursera</w:t>
        </w:r>
      </w:hyperlink>
      <w:r w:rsidRPr="00995C16">
        <w:rPr>
          <w:rFonts w:ascii="Bierstadt" w:hAnsi="Bierstadt"/>
          <w:color w:val="auto"/>
          <w:sz w:val="21"/>
          <w:szCs w:val="21"/>
          <w:lang w:val="es-CO"/>
        </w:rPr>
        <w:t xml:space="preserve"> </w:t>
      </w:r>
    </w:p>
    <w:p w14:paraId="2DE41A56" w14:textId="6535BE27" w:rsidR="00DF7C44" w:rsidRPr="00532AB4" w:rsidRDefault="00DF7C44" w:rsidP="00241A63">
      <w:pPr>
        <w:pStyle w:val="Prrafodelista"/>
        <w:numPr>
          <w:ilvl w:val="0"/>
          <w:numId w:val="21"/>
        </w:numPr>
        <w:spacing w:line="276" w:lineRule="auto"/>
        <w:ind w:left="530"/>
        <w:rPr>
          <w:rFonts w:ascii="Bierstadt" w:hAnsi="Bierstadt"/>
          <w:b/>
          <w:bCs/>
          <w:color w:val="auto"/>
          <w:sz w:val="21"/>
          <w:szCs w:val="21"/>
        </w:rPr>
      </w:pPr>
      <w:r w:rsidRPr="00532AB4">
        <w:rPr>
          <w:rFonts w:ascii="Bierstadt" w:hAnsi="Bierstadt"/>
          <w:b/>
          <w:bCs/>
          <w:color w:val="auto"/>
          <w:sz w:val="21"/>
          <w:szCs w:val="21"/>
        </w:rPr>
        <w:t>Databases for Data Scientists Specialization</w:t>
      </w:r>
    </w:p>
    <w:p w14:paraId="22D3232B" w14:textId="478BB6B9" w:rsidR="00DF7C44" w:rsidRPr="00995C16" w:rsidRDefault="00DF7C44" w:rsidP="00241A63">
      <w:pPr>
        <w:pStyle w:val="Prrafodelista"/>
        <w:spacing w:line="276" w:lineRule="auto"/>
        <w:ind w:left="530"/>
        <w:rPr>
          <w:rFonts w:ascii="Bierstadt" w:hAnsi="Bierstadt"/>
          <w:color w:val="auto"/>
          <w:sz w:val="21"/>
          <w:szCs w:val="21"/>
        </w:rPr>
      </w:pPr>
      <w:r w:rsidRPr="00995C16">
        <w:rPr>
          <w:rFonts w:ascii="Bierstadt" w:hAnsi="Bierstadt"/>
          <w:color w:val="auto"/>
          <w:sz w:val="21"/>
          <w:szCs w:val="21"/>
        </w:rPr>
        <w:t xml:space="preserve">University of Colorado Boulder | </w:t>
      </w:r>
      <w:hyperlink r:id="rId25" w:history="1">
        <w:r w:rsidRPr="00995C16">
          <w:rPr>
            <w:rStyle w:val="Hipervnculo"/>
            <w:rFonts w:ascii="Bierstadt" w:hAnsi="Bierstadt"/>
            <w:color w:val="002060"/>
            <w:sz w:val="21"/>
            <w:szCs w:val="21"/>
          </w:rPr>
          <w:t>Coursera</w:t>
        </w:r>
      </w:hyperlink>
      <w:r w:rsidRPr="00995C16">
        <w:rPr>
          <w:rFonts w:ascii="Bierstadt" w:hAnsi="Bierstadt"/>
          <w:color w:val="auto"/>
          <w:sz w:val="21"/>
          <w:szCs w:val="21"/>
        </w:rPr>
        <w:t xml:space="preserve"> </w:t>
      </w:r>
    </w:p>
    <w:p w14:paraId="4DE96E2C" w14:textId="57874493" w:rsidR="00DF7C44" w:rsidRPr="005E25D2" w:rsidRDefault="00071DEC" w:rsidP="00241A63">
      <w:pPr>
        <w:pStyle w:val="Prrafodelista"/>
        <w:numPr>
          <w:ilvl w:val="0"/>
          <w:numId w:val="21"/>
        </w:numPr>
        <w:spacing w:line="276" w:lineRule="auto"/>
        <w:ind w:left="530"/>
        <w:rPr>
          <w:rFonts w:ascii="Bierstadt" w:hAnsi="Bierstadt"/>
          <w:b/>
          <w:bCs/>
          <w:color w:val="auto"/>
          <w:sz w:val="21"/>
          <w:szCs w:val="21"/>
        </w:rPr>
      </w:pPr>
      <w:r w:rsidRPr="005E25D2">
        <w:rPr>
          <w:rFonts w:ascii="Bierstadt" w:hAnsi="Bierstadt"/>
          <w:b/>
          <w:bCs/>
          <w:color w:val="auto"/>
          <w:sz w:val="21"/>
          <w:szCs w:val="21"/>
        </w:rPr>
        <w:t>Professional Fundamentals of Data Analysis</w:t>
      </w:r>
      <w:r w:rsidR="00DF7C44" w:rsidRPr="005E25D2">
        <w:rPr>
          <w:rFonts w:ascii="Bierstadt" w:hAnsi="Bierstadt"/>
          <w:b/>
          <w:bCs/>
          <w:color w:val="auto"/>
          <w:sz w:val="21"/>
          <w:szCs w:val="21"/>
        </w:rPr>
        <w:t xml:space="preserve"> </w:t>
      </w:r>
    </w:p>
    <w:p w14:paraId="0F346953" w14:textId="6376B745" w:rsidR="00DF7C44" w:rsidRPr="00995C16" w:rsidRDefault="005E25D2" w:rsidP="00241A63">
      <w:pPr>
        <w:pStyle w:val="Prrafodelista"/>
        <w:spacing w:line="276" w:lineRule="auto"/>
        <w:ind w:left="530"/>
        <w:rPr>
          <w:rFonts w:ascii="Bierstadt" w:hAnsi="Bierstadt"/>
          <w:color w:val="auto"/>
          <w:sz w:val="21"/>
          <w:szCs w:val="21"/>
        </w:rPr>
      </w:pPr>
      <w:r>
        <w:rPr>
          <w:rFonts w:ascii="Bierstadt" w:hAnsi="Bierstadt"/>
          <w:color w:val="auto"/>
          <w:sz w:val="21"/>
          <w:szCs w:val="21"/>
        </w:rPr>
        <w:t xml:space="preserve">Microsoft </w:t>
      </w:r>
      <w:r w:rsidR="00DF7C44" w:rsidRPr="00995C16">
        <w:rPr>
          <w:rFonts w:ascii="Bierstadt" w:hAnsi="Bierstadt"/>
          <w:color w:val="auto"/>
          <w:sz w:val="21"/>
          <w:szCs w:val="21"/>
        </w:rPr>
        <w:t xml:space="preserve">| </w:t>
      </w:r>
      <w:hyperlink r:id="rId26" w:history="1">
        <w:r w:rsidRPr="00E560A9">
          <w:rPr>
            <w:rStyle w:val="Hipervnculo"/>
            <w:rFonts w:ascii="Bierstadt" w:hAnsi="Bierstadt"/>
            <w:color w:val="002060"/>
            <w:sz w:val="21"/>
            <w:szCs w:val="21"/>
          </w:rPr>
          <w:t>LinkedIn Le</w:t>
        </w:r>
        <w:r w:rsidRPr="00E560A9">
          <w:rPr>
            <w:rStyle w:val="Hipervnculo"/>
            <w:rFonts w:ascii="Bierstadt" w:hAnsi="Bierstadt"/>
            <w:color w:val="002060"/>
            <w:sz w:val="21"/>
            <w:szCs w:val="21"/>
          </w:rPr>
          <w:t>a</w:t>
        </w:r>
        <w:r w:rsidRPr="00E560A9">
          <w:rPr>
            <w:rStyle w:val="Hipervnculo"/>
            <w:rFonts w:ascii="Bierstadt" w:hAnsi="Bierstadt"/>
            <w:color w:val="002060"/>
            <w:sz w:val="21"/>
            <w:szCs w:val="21"/>
          </w:rPr>
          <w:t>rn</w:t>
        </w:r>
      </w:hyperlink>
    </w:p>
    <w:p w14:paraId="44146E66" w14:textId="23C0CA80" w:rsidR="00BB7AFB" w:rsidRPr="007A077B" w:rsidRDefault="00BB7AFB" w:rsidP="00241A63">
      <w:pPr>
        <w:pStyle w:val="Prrafodelista"/>
        <w:numPr>
          <w:ilvl w:val="0"/>
          <w:numId w:val="21"/>
        </w:numPr>
        <w:spacing w:line="276" w:lineRule="auto"/>
        <w:ind w:left="530"/>
        <w:rPr>
          <w:rFonts w:ascii="Bierstadt" w:hAnsi="Bierstadt"/>
          <w:b/>
          <w:bCs/>
          <w:color w:val="auto"/>
          <w:sz w:val="21"/>
          <w:szCs w:val="21"/>
        </w:rPr>
      </w:pPr>
      <w:r w:rsidRPr="007A077B">
        <w:rPr>
          <w:rFonts w:ascii="Bierstadt" w:hAnsi="Bierstadt"/>
          <w:b/>
          <w:bCs/>
          <w:color w:val="auto"/>
          <w:sz w:val="21"/>
          <w:szCs w:val="21"/>
        </w:rPr>
        <w:t xml:space="preserve">Data </w:t>
      </w:r>
      <w:r w:rsidR="00345673">
        <w:rPr>
          <w:rFonts w:ascii="Bierstadt" w:hAnsi="Bierstadt"/>
          <w:b/>
          <w:bCs/>
          <w:color w:val="auto"/>
          <w:sz w:val="21"/>
          <w:szCs w:val="21"/>
        </w:rPr>
        <w:t>Analysis Tools</w:t>
      </w:r>
    </w:p>
    <w:p w14:paraId="28B986CA" w14:textId="534971DA" w:rsidR="00960B62" w:rsidRDefault="00960B62" w:rsidP="00241A63">
      <w:pPr>
        <w:pStyle w:val="Prrafodelista"/>
        <w:spacing w:line="276" w:lineRule="auto"/>
        <w:ind w:left="530"/>
        <w:rPr>
          <w:rFonts w:ascii="Bierstadt" w:hAnsi="Bierstadt"/>
          <w:color w:val="auto"/>
          <w:sz w:val="21"/>
          <w:szCs w:val="21"/>
          <w:lang w:val="es-CO"/>
        </w:rPr>
      </w:pPr>
      <w:proofErr w:type="spellStart"/>
      <w:r w:rsidRPr="00995C16">
        <w:rPr>
          <w:rFonts w:ascii="Bierstadt" w:hAnsi="Bierstadt"/>
          <w:color w:val="auto"/>
          <w:sz w:val="21"/>
          <w:szCs w:val="21"/>
          <w:lang w:val="es-CO"/>
        </w:rPr>
        <w:t>Wesleyan</w:t>
      </w:r>
      <w:proofErr w:type="spellEnd"/>
      <w:r w:rsidRPr="00995C16">
        <w:rPr>
          <w:rFonts w:ascii="Bierstadt" w:hAnsi="Bierstadt"/>
          <w:color w:val="auto"/>
          <w:sz w:val="21"/>
          <w:szCs w:val="21"/>
          <w:lang w:val="es-CO"/>
        </w:rPr>
        <w:t xml:space="preserve"> </w:t>
      </w:r>
      <w:proofErr w:type="spellStart"/>
      <w:r w:rsidRPr="00995C16">
        <w:rPr>
          <w:rFonts w:ascii="Bierstadt" w:hAnsi="Bierstadt"/>
          <w:color w:val="auto"/>
          <w:sz w:val="21"/>
          <w:szCs w:val="21"/>
          <w:lang w:val="es-CO"/>
        </w:rPr>
        <w:t>University</w:t>
      </w:r>
      <w:proofErr w:type="spellEnd"/>
      <w:r w:rsidRPr="00995C16">
        <w:rPr>
          <w:rFonts w:ascii="Bierstadt" w:hAnsi="Bierstadt"/>
          <w:color w:val="auto"/>
          <w:sz w:val="21"/>
          <w:szCs w:val="21"/>
          <w:lang w:val="es-CO"/>
        </w:rPr>
        <w:t xml:space="preserve"> | </w:t>
      </w:r>
      <w:hyperlink r:id="rId27" w:history="1">
        <w:r w:rsidRPr="00345673">
          <w:rPr>
            <w:rStyle w:val="Hipervnculo"/>
            <w:rFonts w:ascii="Bierstadt" w:hAnsi="Bierstadt"/>
            <w:color w:val="002060"/>
            <w:sz w:val="21"/>
            <w:szCs w:val="21"/>
            <w:lang w:val="es-CO"/>
          </w:rPr>
          <w:t>Coursera</w:t>
        </w:r>
      </w:hyperlink>
    </w:p>
    <w:p w14:paraId="4F8C6059" w14:textId="77777777" w:rsidR="00C37EA6" w:rsidRPr="00995C16" w:rsidRDefault="00C37EA6" w:rsidP="00241A63">
      <w:pPr>
        <w:pStyle w:val="Prrafodelista"/>
        <w:spacing w:line="276" w:lineRule="auto"/>
        <w:ind w:left="530"/>
        <w:rPr>
          <w:rFonts w:ascii="Bierstadt" w:hAnsi="Bierstadt"/>
          <w:color w:val="auto"/>
          <w:sz w:val="21"/>
          <w:szCs w:val="21"/>
          <w:lang w:val="es-CO"/>
        </w:rPr>
      </w:pPr>
    </w:p>
    <w:p w14:paraId="2A3A150A" w14:textId="67A42811" w:rsidR="00B00E62" w:rsidRPr="00995C16" w:rsidRDefault="00B00E62" w:rsidP="00241A63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  <w:lang w:val="es-CO"/>
        </w:rPr>
      </w:pPr>
      <w:r w:rsidRPr="00995C16">
        <w:rPr>
          <w:rFonts w:ascii="Bierstadt" w:hAnsi="Bierstadt"/>
          <w:noProof/>
          <w:color w:val="auto"/>
          <w:sz w:val="21"/>
          <w:szCs w:val="21"/>
          <w:lang w:val="es-CO"/>
        </w:rPr>
        <w:drawing>
          <wp:anchor distT="0" distB="0" distL="114300" distR="114300" simplePos="0" relativeHeight="251658243" behindDoc="0" locked="0" layoutInCell="1" allowOverlap="1" wp14:anchorId="2A9AACFA" wp14:editId="0AEAAFE4">
            <wp:simplePos x="0" y="0"/>
            <wp:positionH relativeFrom="column">
              <wp:posOffset>-98425</wp:posOffset>
            </wp:positionH>
            <wp:positionV relativeFrom="paragraph">
              <wp:posOffset>123825</wp:posOffset>
            </wp:positionV>
            <wp:extent cx="162000" cy="162000"/>
            <wp:effectExtent l="0" t="0" r="9525" b="9525"/>
            <wp:wrapNone/>
            <wp:docPr id="536982183" name="Gráfico 7" descr="Apertu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Apertura con relleno sólido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C16">
        <w:rPr>
          <w:rFonts w:ascii="Bierstadt" w:hAnsi="Bierstadt"/>
          <w:color w:val="002060"/>
          <w:sz w:val="21"/>
          <w:szCs w:val="21"/>
          <w:lang w:val="es-CO"/>
        </w:rPr>
        <w:t>REFERENC</w:t>
      </w:r>
      <w:r w:rsidR="007D625D" w:rsidRPr="00995C16">
        <w:rPr>
          <w:rFonts w:ascii="Bierstadt" w:hAnsi="Bierstadt"/>
          <w:color w:val="002060"/>
          <w:sz w:val="21"/>
          <w:szCs w:val="21"/>
          <w:lang w:val="es-CO"/>
        </w:rPr>
        <w:t>IA</w:t>
      </w:r>
      <w:r w:rsidRPr="00995C16">
        <w:rPr>
          <w:rFonts w:ascii="Bierstadt" w:hAnsi="Bierstadt"/>
          <w:color w:val="002060"/>
          <w:sz w:val="21"/>
          <w:szCs w:val="21"/>
          <w:lang w:val="es-CO"/>
        </w:rPr>
        <w:t>S</w:t>
      </w:r>
    </w:p>
    <w:tbl>
      <w:tblPr>
        <w:tblStyle w:val="Tablaconcuadrcula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330"/>
        <w:gridCol w:w="3780"/>
      </w:tblGrid>
      <w:tr w:rsidR="00591BA3" w:rsidRPr="00995C16" w14:paraId="190736C2" w14:textId="34E5553C" w:rsidTr="00ED72DE">
        <w:trPr>
          <w:trHeight w:val="1267"/>
        </w:trPr>
        <w:tc>
          <w:tcPr>
            <w:tcW w:w="3780" w:type="dxa"/>
          </w:tcPr>
          <w:p w14:paraId="78224283" w14:textId="77777777" w:rsidR="00ED72DE" w:rsidRPr="00995C16" w:rsidRDefault="00ED72DE" w:rsidP="00241A63">
            <w:pPr>
              <w:spacing w:line="276" w:lineRule="auto"/>
              <w:rPr>
                <w:rFonts w:ascii="Bierstadt" w:hAnsi="Bierstadt"/>
                <w:b/>
                <w:bCs/>
                <w:sz w:val="21"/>
                <w:szCs w:val="21"/>
                <w:lang w:val="es-CO"/>
              </w:rPr>
            </w:pPr>
            <w:r w:rsidRPr="00995C16">
              <w:rPr>
                <w:rFonts w:ascii="Bierstadt" w:hAnsi="Bierstadt"/>
                <w:b/>
                <w:bCs/>
                <w:sz w:val="21"/>
                <w:szCs w:val="21"/>
                <w:lang w:val="es-CO"/>
              </w:rPr>
              <w:t>Luisa Soraya Santana Murcia</w:t>
            </w:r>
          </w:p>
          <w:p w14:paraId="555E884F" w14:textId="351143A9" w:rsidR="00ED72DE" w:rsidRPr="00995C16" w:rsidRDefault="00ED72DE" w:rsidP="00241A63">
            <w:pPr>
              <w:spacing w:line="276" w:lineRule="auto"/>
              <w:rPr>
                <w:rFonts w:ascii="Bierstadt" w:hAnsi="Bierstadt"/>
                <w:sz w:val="21"/>
                <w:szCs w:val="21"/>
                <w:lang w:val="es-CO"/>
              </w:rPr>
            </w:pPr>
            <w:proofErr w:type="spellStart"/>
            <w:r w:rsidRPr="00995C16">
              <w:rPr>
                <w:rFonts w:ascii="Bierstadt" w:hAnsi="Bierstadt"/>
                <w:sz w:val="21"/>
                <w:szCs w:val="21"/>
                <w:lang w:val="es-CO"/>
              </w:rPr>
              <w:t>Mercaldas</w:t>
            </w:r>
            <w:proofErr w:type="spellEnd"/>
            <w:r w:rsidRPr="00995C16">
              <w:rPr>
                <w:rFonts w:ascii="Bierstadt" w:hAnsi="Bierstadt"/>
                <w:sz w:val="21"/>
                <w:szCs w:val="21"/>
                <w:lang w:val="es-CO"/>
              </w:rPr>
              <w:t xml:space="preserve"> | Líder Planeación de </w:t>
            </w:r>
            <w:r w:rsidR="00CE6815">
              <w:rPr>
                <w:rFonts w:ascii="Bierstadt" w:hAnsi="Bierstadt"/>
                <w:sz w:val="21"/>
                <w:szCs w:val="21"/>
                <w:lang w:val="es-CO"/>
              </w:rPr>
              <w:t>D</w:t>
            </w:r>
            <w:r w:rsidRPr="00995C16">
              <w:rPr>
                <w:rFonts w:ascii="Bierstadt" w:hAnsi="Bierstadt"/>
                <w:sz w:val="21"/>
                <w:szCs w:val="21"/>
                <w:lang w:val="es-CO"/>
              </w:rPr>
              <w:t>emanda</w:t>
            </w:r>
          </w:p>
          <w:p w14:paraId="26A02E1F" w14:textId="77777777" w:rsidR="00ED72DE" w:rsidRPr="00995C16" w:rsidRDefault="00ED72DE" w:rsidP="00241A63">
            <w:pPr>
              <w:spacing w:line="276" w:lineRule="auto"/>
              <w:rPr>
                <w:rFonts w:ascii="Bierstadt" w:hAnsi="Bierstadt"/>
                <w:sz w:val="21"/>
                <w:szCs w:val="21"/>
              </w:rPr>
            </w:pPr>
            <w:proofErr w:type="spellStart"/>
            <w:r w:rsidRPr="00995C16">
              <w:rPr>
                <w:rFonts w:ascii="Bierstadt" w:hAnsi="Bierstadt"/>
                <w:sz w:val="21"/>
                <w:szCs w:val="21"/>
              </w:rPr>
              <w:t>Cel</w:t>
            </w:r>
            <w:proofErr w:type="spellEnd"/>
            <w:r w:rsidRPr="00995C16">
              <w:rPr>
                <w:rFonts w:ascii="Bierstadt" w:hAnsi="Bierstadt"/>
                <w:sz w:val="21"/>
                <w:szCs w:val="21"/>
              </w:rPr>
              <w:t>: +57 318 358 9892</w:t>
            </w:r>
          </w:p>
          <w:p w14:paraId="69BC9AA0" w14:textId="2AB770B7" w:rsidR="00B66714" w:rsidRPr="00995C16" w:rsidRDefault="00ED72DE" w:rsidP="00241A63">
            <w:pPr>
              <w:spacing w:line="276" w:lineRule="auto"/>
              <w:rPr>
                <w:rFonts w:ascii="Bierstadt" w:hAnsi="Bierstadt"/>
                <w:color w:val="002060"/>
                <w:sz w:val="21"/>
                <w:szCs w:val="21"/>
              </w:rPr>
            </w:pPr>
            <w:r w:rsidRPr="00995C16">
              <w:rPr>
                <w:rFonts w:ascii="Bierstadt" w:hAnsi="Bierstadt"/>
                <w:sz w:val="21"/>
                <w:szCs w:val="21"/>
              </w:rPr>
              <w:t xml:space="preserve">Email: </w:t>
            </w:r>
            <w:hyperlink r:id="rId28" w:history="1">
              <w:r w:rsidR="00CE6815" w:rsidRPr="00CE6815">
                <w:rPr>
                  <w:rStyle w:val="Hipervnculo"/>
                  <w:rFonts w:ascii="Bierstadt" w:hAnsi="Bierstadt"/>
                  <w:color w:val="002060"/>
                  <w:sz w:val="21"/>
                  <w:szCs w:val="21"/>
                </w:rPr>
                <w:t>ssantana@mercaldas.com.co</w:t>
              </w:r>
            </w:hyperlink>
            <w:r w:rsidR="00CD2ABA" w:rsidRPr="00995C16">
              <w:rPr>
                <w:rFonts w:ascii="Bierstadt" w:hAnsi="Bierstadt"/>
                <w:color w:val="002060"/>
                <w:sz w:val="21"/>
                <w:szCs w:val="21"/>
              </w:rPr>
              <w:t xml:space="preserve"> </w:t>
            </w:r>
          </w:p>
        </w:tc>
        <w:tc>
          <w:tcPr>
            <w:tcW w:w="3330" w:type="dxa"/>
          </w:tcPr>
          <w:p w14:paraId="572A9D13" w14:textId="5A2DC0E3" w:rsidR="00ED72DE" w:rsidRPr="00995C16" w:rsidRDefault="00ED72DE" w:rsidP="00241A63">
            <w:pPr>
              <w:spacing w:line="276" w:lineRule="auto"/>
              <w:rPr>
                <w:rFonts w:ascii="Bierstadt" w:hAnsi="Bierstadt"/>
                <w:b/>
                <w:bCs/>
                <w:sz w:val="21"/>
                <w:szCs w:val="21"/>
                <w:lang w:val="es-CO"/>
              </w:rPr>
            </w:pPr>
            <w:r w:rsidRPr="00995C16">
              <w:rPr>
                <w:rFonts w:ascii="Bierstadt" w:hAnsi="Bierstadt"/>
                <w:b/>
                <w:bCs/>
                <w:sz w:val="21"/>
                <w:szCs w:val="21"/>
                <w:lang w:val="es-CO"/>
              </w:rPr>
              <w:t>Nicolas Navarro Felizzola</w:t>
            </w:r>
          </w:p>
          <w:p w14:paraId="18D8C689" w14:textId="75E96491" w:rsidR="00ED72DE" w:rsidRPr="00995C16" w:rsidRDefault="0022106D" w:rsidP="00241A63">
            <w:pPr>
              <w:spacing w:line="276" w:lineRule="auto"/>
              <w:rPr>
                <w:rFonts w:ascii="Bierstadt" w:hAnsi="Bierstadt"/>
                <w:sz w:val="21"/>
                <w:szCs w:val="21"/>
                <w:lang w:val="es-CO"/>
              </w:rPr>
            </w:pPr>
            <w:proofErr w:type="spellStart"/>
            <w:r>
              <w:rPr>
                <w:rFonts w:ascii="Bierstadt" w:hAnsi="Bierstadt"/>
                <w:sz w:val="21"/>
                <w:szCs w:val="21"/>
                <w:lang w:val="es-CO"/>
              </w:rPr>
              <w:t>itti</w:t>
            </w:r>
            <w:proofErr w:type="spellEnd"/>
            <w:r w:rsidR="00ED72DE" w:rsidRPr="00995C16">
              <w:rPr>
                <w:rFonts w:ascii="Bierstadt" w:hAnsi="Bierstadt"/>
                <w:sz w:val="21"/>
                <w:szCs w:val="21"/>
                <w:lang w:val="es-CO"/>
              </w:rPr>
              <w:t xml:space="preserve"> | Ingeniero de datos</w:t>
            </w:r>
          </w:p>
          <w:p w14:paraId="4F452712" w14:textId="77777777" w:rsidR="00ED72DE" w:rsidRPr="00995C16" w:rsidRDefault="00ED72DE" w:rsidP="00241A63">
            <w:pPr>
              <w:spacing w:line="276" w:lineRule="auto"/>
              <w:rPr>
                <w:rFonts w:ascii="Bierstadt" w:hAnsi="Bierstadt"/>
                <w:sz w:val="21"/>
                <w:szCs w:val="21"/>
              </w:rPr>
            </w:pPr>
            <w:proofErr w:type="spellStart"/>
            <w:r w:rsidRPr="00995C16">
              <w:rPr>
                <w:rFonts w:ascii="Bierstadt" w:hAnsi="Bierstadt"/>
                <w:sz w:val="21"/>
                <w:szCs w:val="21"/>
              </w:rPr>
              <w:t>Cel</w:t>
            </w:r>
            <w:proofErr w:type="spellEnd"/>
            <w:r w:rsidRPr="00995C16">
              <w:rPr>
                <w:rFonts w:ascii="Bierstadt" w:hAnsi="Bierstadt"/>
                <w:sz w:val="21"/>
                <w:szCs w:val="21"/>
              </w:rPr>
              <w:t>: +57 317 557 6781</w:t>
            </w:r>
          </w:p>
          <w:p w14:paraId="0384CF09" w14:textId="5583151A" w:rsidR="00B66714" w:rsidRPr="00DE2129" w:rsidRDefault="00ED72DE" w:rsidP="00241A63">
            <w:pPr>
              <w:spacing w:line="276" w:lineRule="auto"/>
              <w:rPr>
                <w:rFonts w:ascii="Bierstadt" w:hAnsi="Bierstadt"/>
                <w:b/>
                <w:bCs/>
                <w:sz w:val="21"/>
                <w:szCs w:val="21"/>
              </w:rPr>
            </w:pPr>
            <w:r w:rsidRPr="00995C16">
              <w:rPr>
                <w:rFonts w:ascii="Bierstadt" w:hAnsi="Bierstadt"/>
                <w:sz w:val="21"/>
                <w:szCs w:val="21"/>
              </w:rPr>
              <w:t xml:space="preserve">Email: </w:t>
            </w:r>
            <w:hyperlink r:id="rId29" w:history="1">
              <w:r w:rsidRPr="00995C16">
                <w:rPr>
                  <w:rStyle w:val="Hipervnculo"/>
                  <w:rFonts w:ascii="Bierstadt" w:hAnsi="Bierstadt"/>
                  <w:color w:val="002060"/>
                  <w:sz w:val="21"/>
                  <w:szCs w:val="21"/>
                </w:rPr>
                <w:t>iniconavarro@gmail.com</w:t>
              </w:r>
            </w:hyperlink>
          </w:p>
        </w:tc>
        <w:tc>
          <w:tcPr>
            <w:tcW w:w="3780" w:type="dxa"/>
          </w:tcPr>
          <w:p w14:paraId="1357880B" w14:textId="2785A323" w:rsidR="00B66714" w:rsidRPr="00995C16" w:rsidRDefault="00CF44A3" w:rsidP="00241A63">
            <w:pPr>
              <w:spacing w:line="276" w:lineRule="auto"/>
              <w:rPr>
                <w:rFonts w:ascii="Bierstadt" w:hAnsi="Bierstadt"/>
                <w:b/>
                <w:bCs/>
                <w:sz w:val="21"/>
                <w:szCs w:val="21"/>
                <w:lang w:val="es-CO"/>
              </w:rPr>
            </w:pPr>
            <w:r w:rsidRPr="00995C16">
              <w:rPr>
                <w:rFonts w:ascii="Bierstadt" w:hAnsi="Bierstadt"/>
                <w:b/>
                <w:bCs/>
                <w:sz w:val="21"/>
                <w:szCs w:val="21"/>
                <w:lang w:val="es-CO"/>
              </w:rPr>
              <w:t>Juan Luis López Toro</w:t>
            </w:r>
          </w:p>
          <w:p w14:paraId="387EC337" w14:textId="59D4F815" w:rsidR="00ED72DE" w:rsidRPr="00995C16" w:rsidRDefault="00CF44A3" w:rsidP="00241A63">
            <w:pPr>
              <w:spacing w:line="276" w:lineRule="auto"/>
              <w:rPr>
                <w:rFonts w:ascii="Bierstadt" w:hAnsi="Bierstadt"/>
                <w:sz w:val="21"/>
                <w:szCs w:val="21"/>
                <w:lang w:val="es-CO"/>
              </w:rPr>
            </w:pPr>
            <w:proofErr w:type="spellStart"/>
            <w:r w:rsidRPr="00995C16">
              <w:rPr>
                <w:rFonts w:ascii="Bierstadt" w:hAnsi="Bierstadt"/>
                <w:sz w:val="21"/>
                <w:szCs w:val="21"/>
                <w:lang w:val="es-CO"/>
              </w:rPr>
              <w:t>Mercaldas</w:t>
            </w:r>
            <w:proofErr w:type="spellEnd"/>
            <w:r w:rsidRPr="00995C16">
              <w:rPr>
                <w:rFonts w:ascii="Bierstadt" w:hAnsi="Bierstadt"/>
                <w:sz w:val="21"/>
                <w:szCs w:val="21"/>
                <w:lang w:val="es-CO"/>
              </w:rPr>
              <w:t xml:space="preserve"> </w:t>
            </w:r>
            <w:r w:rsidR="00B66714" w:rsidRPr="00995C16">
              <w:rPr>
                <w:rFonts w:ascii="Bierstadt" w:hAnsi="Bierstadt"/>
                <w:sz w:val="21"/>
                <w:szCs w:val="21"/>
                <w:lang w:val="es-CO"/>
              </w:rPr>
              <w:t>|</w:t>
            </w:r>
            <w:r w:rsidRPr="00995C16">
              <w:rPr>
                <w:rFonts w:ascii="Bierstadt" w:hAnsi="Bierstadt"/>
                <w:sz w:val="21"/>
                <w:szCs w:val="21"/>
                <w:lang w:val="es-CO"/>
              </w:rPr>
              <w:t xml:space="preserve"> Gerente de Abastecimiento</w:t>
            </w:r>
          </w:p>
          <w:p w14:paraId="5D039CC3" w14:textId="101EAFFA" w:rsidR="00B66714" w:rsidRPr="00995C16" w:rsidRDefault="00B66714" w:rsidP="00241A63">
            <w:pPr>
              <w:spacing w:line="276" w:lineRule="auto"/>
              <w:rPr>
                <w:rFonts w:ascii="Bierstadt" w:hAnsi="Bierstadt"/>
                <w:b/>
                <w:bCs/>
                <w:sz w:val="21"/>
                <w:szCs w:val="21"/>
              </w:rPr>
            </w:pPr>
            <w:r w:rsidRPr="00995C16">
              <w:rPr>
                <w:rFonts w:ascii="Bierstadt" w:hAnsi="Bierstadt"/>
                <w:sz w:val="21"/>
                <w:szCs w:val="21"/>
              </w:rPr>
              <w:t xml:space="preserve">Email: </w:t>
            </w:r>
            <w:hyperlink r:id="rId30" w:history="1">
              <w:r w:rsidR="002441B3" w:rsidRPr="00995C16">
                <w:rPr>
                  <w:rStyle w:val="Hipervnculo"/>
                  <w:rFonts w:ascii="Bierstadt" w:hAnsi="Bierstadt"/>
                  <w:color w:val="002060"/>
                  <w:sz w:val="21"/>
                  <w:szCs w:val="21"/>
                </w:rPr>
                <w:t>jlopez@mercaldas.com.co</w:t>
              </w:r>
            </w:hyperlink>
          </w:p>
        </w:tc>
      </w:tr>
    </w:tbl>
    <w:p w14:paraId="74A37940" w14:textId="6495949D" w:rsidR="00D304F1" w:rsidRPr="002441B3" w:rsidRDefault="00D304F1" w:rsidP="00241A63">
      <w:pPr>
        <w:pStyle w:val="Ttulo2"/>
        <w:spacing w:line="276" w:lineRule="auto"/>
        <w:ind w:left="0"/>
        <w:rPr>
          <w:rFonts w:ascii="Bierstadt" w:hAnsi="Bierstadt"/>
          <w:b w:val="0"/>
          <w:color w:val="auto"/>
          <w:sz w:val="22"/>
          <w:szCs w:val="22"/>
        </w:rPr>
      </w:pPr>
    </w:p>
    <w:sectPr w:rsidR="00D304F1" w:rsidRPr="002441B3" w:rsidSect="00E9182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9BA72" w14:textId="77777777" w:rsidR="00D63577" w:rsidRPr="008B4A0E" w:rsidRDefault="00D63577" w:rsidP="00F316AD">
      <w:r w:rsidRPr="008B4A0E">
        <w:separator/>
      </w:r>
    </w:p>
  </w:endnote>
  <w:endnote w:type="continuationSeparator" w:id="0">
    <w:p w14:paraId="6261323B" w14:textId="77777777" w:rsidR="00D63577" w:rsidRPr="008B4A0E" w:rsidRDefault="00D63577" w:rsidP="00F316AD">
      <w:r w:rsidRPr="008B4A0E">
        <w:continuationSeparator/>
      </w:r>
    </w:p>
  </w:endnote>
  <w:endnote w:type="continuationNotice" w:id="1">
    <w:p w14:paraId="7DD1208A" w14:textId="77777777" w:rsidR="00D63577" w:rsidRDefault="00D635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erstadt">
    <w:altName w:val="Bierstadt"/>
    <w:charset w:val="00"/>
    <w:family w:val="swiss"/>
    <w:pitch w:val="variable"/>
    <w:sig w:usb0="80000003" w:usb1="00000001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0AD702" w14:textId="77777777" w:rsidR="00D63577" w:rsidRPr="008B4A0E" w:rsidRDefault="00D63577" w:rsidP="00F316AD">
      <w:r w:rsidRPr="008B4A0E">
        <w:separator/>
      </w:r>
    </w:p>
  </w:footnote>
  <w:footnote w:type="continuationSeparator" w:id="0">
    <w:p w14:paraId="3954751A" w14:textId="77777777" w:rsidR="00D63577" w:rsidRPr="008B4A0E" w:rsidRDefault="00D63577" w:rsidP="00F316AD">
      <w:r w:rsidRPr="008B4A0E">
        <w:continuationSeparator/>
      </w:r>
    </w:p>
  </w:footnote>
  <w:footnote w:type="continuationNotice" w:id="1">
    <w:p w14:paraId="12DC5D5A" w14:textId="77777777" w:rsidR="00D63577" w:rsidRDefault="00D635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A8F45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abstractNum w:abstractNumId="10" w15:restartNumberingAfterBreak="0">
    <w:nsid w:val="038C39F0"/>
    <w:multiLevelType w:val="hybridMultilevel"/>
    <w:tmpl w:val="BF4C752A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1" w15:restartNumberingAfterBreak="0">
    <w:nsid w:val="03B32363"/>
    <w:multiLevelType w:val="multilevel"/>
    <w:tmpl w:val="ADE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97E38"/>
    <w:multiLevelType w:val="hybridMultilevel"/>
    <w:tmpl w:val="1EA294D6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3" w15:restartNumberingAfterBreak="0">
    <w:nsid w:val="1FA8218A"/>
    <w:multiLevelType w:val="hybridMultilevel"/>
    <w:tmpl w:val="2C10A826"/>
    <w:lvl w:ilvl="0" w:tplc="04090001">
      <w:start w:val="1"/>
      <w:numFmt w:val="bullet"/>
      <w:lvlText w:val=""/>
      <w:lvlJc w:val="left"/>
      <w:pPr>
        <w:ind w:left="5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14" w15:restartNumberingAfterBreak="0">
    <w:nsid w:val="204114C4"/>
    <w:multiLevelType w:val="hybridMultilevel"/>
    <w:tmpl w:val="6FF68CB4"/>
    <w:lvl w:ilvl="0" w:tplc="203AD852">
      <w:numFmt w:val="bullet"/>
      <w:lvlText w:val="-"/>
      <w:lvlJc w:val="left"/>
      <w:pPr>
        <w:ind w:left="539" w:hanging="360"/>
      </w:pPr>
      <w:rPr>
        <w:rFonts w:ascii="Bierstadt" w:eastAsiaTheme="minorHAnsi" w:hAnsi="Bierstadt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15" w15:restartNumberingAfterBreak="0">
    <w:nsid w:val="21527BBD"/>
    <w:multiLevelType w:val="multilevel"/>
    <w:tmpl w:val="A376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A1839"/>
    <w:multiLevelType w:val="hybridMultilevel"/>
    <w:tmpl w:val="06D2EC7A"/>
    <w:lvl w:ilvl="0" w:tplc="CEECDFD2">
      <w:numFmt w:val="bullet"/>
      <w:lvlText w:val="-"/>
      <w:lvlJc w:val="left"/>
      <w:pPr>
        <w:ind w:left="539" w:hanging="360"/>
      </w:pPr>
      <w:rPr>
        <w:rFonts w:ascii="Bierstadt" w:eastAsiaTheme="minorHAnsi" w:hAnsi="Bierstadt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17" w15:restartNumberingAfterBreak="0">
    <w:nsid w:val="32023A18"/>
    <w:multiLevelType w:val="hybridMultilevel"/>
    <w:tmpl w:val="E6B087C6"/>
    <w:lvl w:ilvl="0" w:tplc="0C0A0001">
      <w:start w:val="1"/>
      <w:numFmt w:val="bullet"/>
      <w:lvlText w:val=""/>
      <w:lvlJc w:val="left"/>
      <w:pPr>
        <w:ind w:left="53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18" w15:restartNumberingAfterBreak="0">
    <w:nsid w:val="320B0AA3"/>
    <w:multiLevelType w:val="hybridMultilevel"/>
    <w:tmpl w:val="5E72AE40"/>
    <w:lvl w:ilvl="0" w:tplc="487E7B08">
      <w:numFmt w:val="bullet"/>
      <w:lvlText w:val="-"/>
      <w:lvlJc w:val="left"/>
      <w:pPr>
        <w:ind w:left="539" w:hanging="360"/>
      </w:pPr>
      <w:rPr>
        <w:rFonts w:ascii="Bierstadt" w:eastAsiaTheme="minorHAnsi" w:hAnsi="Bierstad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19" w15:restartNumberingAfterBreak="0">
    <w:nsid w:val="4E6F47B6"/>
    <w:multiLevelType w:val="multilevel"/>
    <w:tmpl w:val="B16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511E0"/>
    <w:multiLevelType w:val="multilevel"/>
    <w:tmpl w:val="F88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85672"/>
    <w:multiLevelType w:val="hybridMultilevel"/>
    <w:tmpl w:val="FEFA47EA"/>
    <w:lvl w:ilvl="0" w:tplc="04090001">
      <w:start w:val="1"/>
      <w:numFmt w:val="bullet"/>
      <w:lvlText w:val=""/>
      <w:lvlJc w:val="left"/>
      <w:pPr>
        <w:ind w:left="5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22" w15:restartNumberingAfterBreak="0">
    <w:nsid w:val="6B527D02"/>
    <w:multiLevelType w:val="hybridMultilevel"/>
    <w:tmpl w:val="3372F748"/>
    <w:lvl w:ilvl="0" w:tplc="04090001">
      <w:start w:val="1"/>
      <w:numFmt w:val="bullet"/>
      <w:lvlText w:val=""/>
      <w:lvlJc w:val="left"/>
      <w:pPr>
        <w:ind w:left="5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23" w15:restartNumberingAfterBreak="0">
    <w:nsid w:val="6C2D501C"/>
    <w:multiLevelType w:val="multilevel"/>
    <w:tmpl w:val="FFA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F44DF"/>
    <w:multiLevelType w:val="hybridMultilevel"/>
    <w:tmpl w:val="18D87C70"/>
    <w:lvl w:ilvl="0" w:tplc="04090001">
      <w:start w:val="1"/>
      <w:numFmt w:val="bullet"/>
      <w:lvlText w:val=""/>
      <w:lvlJc w:val="left"/>
      <w:pPr>
        <w:ind w:left="5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25" w15:restartNumberingAfterBreak="0">
    <w:nsid w:val="6F5A3064"/>
    <w:multiLevelType w:val="hybridMultilevel"/>
    <w:tmpl w:val="5CC45E5E"/>
    <w:lvl w:ilvl="0" w:tplc="0C0A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26" w15:restartNumberingAfterBreak="0">
    <w:nsid w:val="71DA0F17"/>
    <w:multiLevelType w:val="hybridMultilevel"/>
    <w:tmpl w:val="25BCF236"/>
    <w:lvl w:ilvl="0" w:tplc="04090001">
      <w:start w:val="1"/>
      <w:numFmt w:val="bullet"/>
      <w:lvlText w:val=""/>
      <w:lvlJc w:val="left"/>
      <w:pPr>
        <w:ind w:left="5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27" w15:restartNumberingAfterBreak="0">
    <w:nsid w:val="73486685"/>
    <w:multiLevelType w:val="hybridMultilevel"/>
    <w:tmpl w:val="ADF8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224AF2"/>
    <w:multiLevelType w:val="hybridMultilevel"/>
    <w:tmpl w:val="D70EBB98"/>
    <w:lvl w:ilvl="0" w:tplc="04090001">
      <w:start w:val="1"/>
      <w:numFmt w:val="bullet"/>
      <w:lvlText w:val=""/>
      <w:lvlJc w:val="left"/>
      <w:pPr>
        <w:ind w:left="53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29" w15:restartNumberingAfterBreak="0">
    <w:nsid w:val="7B135F11"/>
    <w:multiLevelType w:val="hybridMultilevel"/>
    <w:tmpl w:val="C9DA6274"/>
    <w:lvl w:ilvl="0" w:tplc="CEECDFD2">
      <w:numFmt w:val="bullet"/>
      <w:lvlText w:val="-"/>
      <w:lvlJc w:val="left"/>
      <w:pPr>
        <w:ind w:left="890" w:hanging="360"/>
      </w:pPr>
      <w:rPr>
        <w:rFonts w:ascii="Bierstadt" w:eastAsiaTheme="minorHAnsi" w:hAnsi="Bierstadt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7"/>
  </w:num>
  <w:num w:numId="12">
    <w:abstractNumId w:val="25"/>
  </w:num>
  <w:num w:numId="13">
    <w:abstractNumId w:val="23"/>
  </w:num>
  <w:num w:numId="14">
    <w:abstractNumId w:val="11"/>
  </w:num>
  <w:num w:numId="15">
    <w:abstractNumId w:val="15"/>
  </w:num>
  <w:num w:numId="16">
    <w:abstractNumId w:val="20"/>
  </w:num>
  <w:num w:numId="17">
    <w:abstractNumId w:val="19"/>
  </w:num>
  <w:num w:numId="18">
    <w:abstractNumId w:val="10"/>
  </w:num>
  <w:num w:numId="19">
    <w:abstractNumId w:val="27"/>
  </w:num>
  <w:num w:numId="20">
    <w:abstractNumId w:val="24"/>
  </w:num>
  <w:num w:numId="21">
    <w:abstractNumId w:val="12"/>
  </w:num>
  <w:num w:numId="22">
    <w:abstractNumId w:val="16"/>
  </w:num>
  <w:num w:numId="23">
    <w:abstractNumId w:val="21"/>
  </w:num>
  <w:num w:numId="24">
    <w:abstractNumId w:val="29"/>
  </w:num>
  <w:num w:numId="25">
    <w:abstractNumId w:val="12"/>
  </w:num>
  <w:num w:numId="26">
    <w:abstractNumId w:val="18"/>
  </w:num>
  <w:num w:numId="27">
    <w:abstractNumId w:val="13"/>
  </w:num>
  <w:num w:numId="28">
    <w:abstractNumId w:val="26"/>
  </w:num>
  <w:num w:numId="29">
    <w:abstractNumId w:val="22"/>
  </w:num>
  <w:num w:numId="30">
    <w:abstractNumId w:val="28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D6"/>
    <w:rsid w:val="000152C8"/>
    <w:rsid w:val="00020C24"/>
    <w:rsid w:val="00027922"/>
    <w:rsid w:val="00032EBE"/>
    <w:rsid w:val="000333AA"/>
    <w:rsid w:val="00035B7F"/>
    <w:rsid w:val="00036723"/>
    <w:rsid w:val="00037F23"/>
    <w:rsid w:val="00041048"/>
    <w:rsid w:val="000439BD"/>
    <w:rsid w:val="000450E0"/>
    <w:rsid w:val="000454FB"/>
    <w:rsid w:val="00052213"/>
    <w:rsid w:val="00057028"/>
    <w:rsid w:val="000571E6"/>
    <w:rsid w:val="00071CFF"/>
    <w:rsid w:val="00071DEC"/>
    <w:rsid w:val="0007213D"/>
    <w:rsid w:val="000731F8"/>
    <w:rsid w:val="00074700"/>
    <w:rsid w:val="00074740"/>
    <w:rsid w:val="00074804"/>
    <w:rsid w:val="0007677F"/>
    <w:rsid w:val="00077451"/>
    <w:rsid w:val="00077666"/>
    <w:rsid w:val="00087447"/>
    <w:rsid w:val="00090879"/>
    <w:rsid w:val="00091033"/>
    <w:rsid w:val="000A67FC"/>
    <w:rsid w:val="000C2ACC"/>
    <w:rsid w:val="000C4221"/>
    <w:rsid w:val="000C5BC5"/>
    <w:rsid w:val="000D7B2B"/>
    <w:rsid w:val="000D7B7B"/>
    <w:rsid w:val="000E1D44"/>
    <w:rsid w:val="000E4590"/>
    <w:rsid w:val="000F181D"/>
    <w:rsid w:val="000F23AA"/>
    <w:rsid w:val="000F394A"/>
    <w:rsid w:val="00104892"/>
    <w:rsid w:val="00106125"/>
    <w:rsid w:val="00106552"/>
    <w:rsid w:val="00110834"/>
    <w:rsid w:val="001117CD"/>
    <w:rsid w:val="00112532"/>
    <w:rsid w:val="001213BA"/>
    <w:rsid w:val="00122301"/>
    <w:rsid w:val="001248B2"/>
    <w:rsid w:val="00125152"/>
    <w:rsid w:val="00130120"/>
    <w:rsid w:val="00130191"/>
    <w:rsid w:val="001330A0"/>
    <w:rsid w:val="00134BD3"/>
    <w:rsid w:val="00136F3E"/>
    <w:rsid w:val="001378A6"/>
    <w:rsid w:val="00140944"/>
    <w:rsid w:val="00150F7E"/>
    <w:rsid w:val="00151791"/>
    <w:rsid w:val="00154AD7"/>
    <w:rsid w:val="0015622C"/>
    <w:rsid w:val="0016347E"/>
    <w:rsid w:val="00165A99"/>
    <w:rsid w:val="00173F8E"/>
    <w:rsid w:val="0017650F"/>
    <w:rsid w:val="00176638"/>
    <w:rsid w:val="00176A55"/>
    <w:rsid w:val="00190380"/>
    <w:rsid w:val="00191A5D"/>
    <w:rsid w:val="001923A5"/>
    <w:rsid w:val="001941A1"/>
    <w:rsid w:val="001B24FD"/>
    <w:rsid w:val="001B53B7"/>
    <w:rsid w:val="001B6A2D"/>
    <w:rsid w:val="001C12EB"/>
    <w:rsid w:val="001C546A"/>
    <w:rsid w:val="001D3128"/>
    <w:rsid w:val="001E51BC"/>
    <w:rsid w:val="001E59C3"/>
    <w:rsid w:val="001F39E2"/>
    <w:rsid w:val="00200224"/>
    <w:rsid w:val="0020022F"/>
    <w:rsid w:val="00202AA5"/>
    <w:rsid w:val="00206764"/>
    <w:rsid w:val="00206808"/>
    <w:rsid w:val="0020696E"/>
    <w:rsid w:val="00210EE1"/>
    <w:rsid w:val="00212146"/>
    <w:rsid w:val="00213000"/>
    <w:rsid w:val="002140C3"/>
    <w:rsid w:val="0022106D"/>
    <w:rsid w:val="0022165B"/>
    <w:rsid w:val="0023107D"/>
    <w:rsid w:val="00231080"/>
    <w:rsid w:val="002344E7"/>
    <w:rsid w:val="002352BF"/>
    <w:rsid w:val="002356A2"/>
    <w:rsid w:val="00240FFE"/>
    <w:rsid w:val="00241A63"/>
    <w:rsid w:val="002441B3"/>
    <w:rsid w:val="002454FA"/>
    <w:rsid w:val="0024566B"/>
    <w:rsid w:val="00253714"/>
    <w:rsid w:val="00253BCE"/>
    <w:rsid w:val="00256F9E"/>
    <w:rsid w:val="002604B5"/>
    <w:rsid w:val="00263121"/>
    <w:rsid w:val="00263618"/>
    <w:rsid w:val="002A14EB"/>
    <w:rsid w:val="002A1CCB"/>
    <w:rsid w:val="002A36DA"/>
    <w:rsid w:val="002A3C32"/>
    <w:rsid w:val="002A6C63"/>
    <w:rsid w:val="002B3CF3"/>
    <w:rsid w:val="002B56C7"/>
    <w:rsid w:val="002B5C08"/>
    <w:rsid w:val="002C767E"/>
    <w:rsid w:val="002C7FE1"/>
    <w:rsid w:val="002D12DA"/>
    <w:rsid w:val="002D57DD"/>
    <w:rsid w:val="002E056C"/>
    <w:rsid w:val="002E69C4"/>
    <w:rsid w:val="002F27A2"/>
    <w:rsid w:val="003019B2"/>
    <w:rsid w:val="00303325"/>
    <w:rsid w:val="00323C43"/>
    <w:rsid w:val="003248A6"/>
    <w:rsid w:val="00324990"/>
    <w:rsid w:val="003322A4"/>
    <w:rsid w:val="003402D6"/>
    <w:rsid w:val="00340BAC"/>
    <w:rsid w:val="00342536"/>
    <w:rsid w:val="00345673"/>
    <w:rsid w:val="0034687F"/>
    <w:rsid w:val="0034688D"/>
    <w:rsid w:val="00356376"/>
    <w:rsid w:val="00360198"/>
    <w:rsid w:val="00361D06"/>
    <w:rsid w:val="0036264E"/>
    <w:rsid w:val="00366BC8"/>
    <w:rsid w:val="00377F74"/>
    <w:rsid w:val="0038074C"/>
    <w:rsid w:val="003833A3"/>
    <w:rsid w:val="003838FA"/>
    <w:rsid w:val="0038485D"/>
    <w:rsid w:val="00385003"/>
    <w:rsid w:val="0038589B"/>
    <w:rsid w:val="00385EEF"/>
    <w:rsid w:val="003879AB"/>
    <w:rsid w:val="00390F16"/>
    <w:rsid w:val="00392DBC"/>
    <w:rsid w:val="003A0916"/>
    <w:rsid w:val="003A2B77"/>
    <w:rsid w:val="003A2C70"/>
    <w:rsid w:val="003A6462"/>
    <w:rsid w:val="003B1D41"/>
    <w:rsid w:val="003C252D"/>
    <w:rsid w:val="003C295D"/>
    <w:rsid w:val="003C345E"/>
    <w:rsid w:val="003E4F67"/>
    <w:rsid w:val="003F05EF"/>
    <w:rsid w:val="003F5254"/>
    <w:rsid w:val="003F6D41"/>
    <w:rsid w:val="0040233B"/>
    <w:rsid w:val="00404A4D"/>
    <w:rsid w:val="004062FE"/>
    <w:rsid w:val="004077D2"/>
    <w:rsid w:val="004123D3"/>
    <w:rsid w:val="00427C66"/>
    <w:rsid w:val="0043157F"/>
    <w:rsid w:val="004364CD"/>
    <w:rsid w:val="004368AB"/>
    <w:rsid w:val="004414EC"/>
    <w:rsid w:val="0044292B"/>
    <w:rsid w:val="004431B2"/>
    <w:rsid w:val="0045109F"/>
    <w:rsid w:val="00451289"/>
    <w:rsid w:val="00453E5C"/>
    <w:rsid w:val="00460505"/>
    <w:rsid w:val="00462FF3"/>
    <w:rsid w:val="0047754C"/>
    <w:rsid w:val="004853D7"/>
    <w:rsid w:val="00486788"/>
    <w:rsid w:val="00490B90"/>
    <w:rsid w:val="004917FF"/>
    <w:rsid w:val="0049762E"/>
    <w:rsid w:val="004A46C4"/>
    <w:rsid w:val="004B33D3"/>
    <w:rsid w:val="004B37A3"/>
    <w:rsid w:val="004B594D"/>
    <w:rsid w:val="004B7496"/>
    <w:rsid w:val="004C280E"/>
    <w:rsid w:val="004C5142"/>
    <w:rsid w:val="004D4595"/>
    <w:rsid w:val="004D63D9"/>
    <w:rsid w:val="004D6666"/>
    <w:rsid w:val="004F2095"/>
    <w:rsid w:val="00502C1D"/>
    <w:rsid w:val="005033B7"/>
    <w:rsid w:val="005038E3"/>
    <w:rsid w:val="00503D7D"/>
    <w:rsid w:val="00505051"/>
    <w:rsid w:val="00511A6E"/>
    <w:rsid w:val="00511B1A"/>
    <w:rsid w:val="00512BE6"/>
    <w:rsid w:val="00532AB4"/>
    <w:rsid w:val="005403BF"/>
    <w:rsid w:val="00544748"/>
    <w:rsid w:val="0054768A"/>
    <w:rsid w:val="00547DA9"/>
    <w:rsid w:val="005514DD"/>
    <w:rsid w:val="00554B85"/>
    <w:rsid w:val="00556854"/>
    <w:rsid w:val="0056469E"/>
    <w:rsid w:val="00566A67"/>
    <w:rsid w:val="00571F76"/>
    <w:rsid w:val="00572ADA"/>
    <w:rsid w:val="0057534A"/>
    <w:rsid w:val="005804A0"/>
    <w:rsid w:val="0058116F"/>
    <w:rsid w:val="00587633"/>
    <w:rsid w:val="00590BD6"/>
    <w:rsid w:val="00591BA3"/>
    <w:rsid w:val="005965C8"/>
    <w:rsid w:val="005974BD"/>
    <w:rsid w:val="005976B1"/>
    <w:rsid w:val="00597CA4"/>
    <w:rsid w:val="005A2F6D"/>
    <w:rsid w:val="005A3D72"/>
    <w:rsid w:val="005A4A04"/>
    <w:rsid w:val="005B376A"/>
    <w:rsid w:val="005B53B5"/>
    <w:rsid w:val="005B6AFD"/>
    <w:rsid w:val="005C1978"/>
    <w:rsid w:val="005C29C0"/>
    <w:rsid w:val="005C33F2"/>
    <w:rsid w:val="005C387A"/>
    <w:rsid w:val="005C46D2"/>
    <w:rsid w:val="005D0F94"/>
    <w:rsid w:val="005D53F6"/>
    <w:rsid w:val="005E25D2"/>
    <w:rsid w:val="005E4169"/>
    <w:rsid w:val="005E4FB6"/>
    <w:rsid w:val="005E5224"/>
    <w:rsid w:val="005E5777"/>
    <w:rsid w:val="005F08C9"/>
    <w:rsid w:val="005F0FB8"/>
    <w:rsid w:val="005F3746"/>
    <w:rsid w:val="0060364A"/>
    <w:rsid w:val="00603696"/>
    <w:rsid w:val="00605A5B"/>
    <w:rsid w:val="00611EAD"/>
    <w:rsid w:val="00612C6D"/>
    <w:rsid w:val="00617B8A"/>
    <w:rsid w:val="00621DE0"/>
    <w:rsid w:val="006320D4"/>
    <w:rsid w:val="0063251C"/>
    <w:rsid w:val="00633D3E"/>
    <w:rsid w:val="00643A67"/>
    <w:rsid w:val="006467A7"/>
    <w:rsid w:val="00654B17"/>
    <w:rsid w:val="006557A2"/>
    <w:rsid w:val="00660F59"/>
    <w:rsid w:val="0066670A"/>
    <w:rsid w:val="00666A73"/>
    <w:rsid w:val="00672EF6"/>
    <w:rsid w:val="00673630"/>
    <w:rsid w:val="0067737B"/>
    <w:rsid w:val="00682737"/>
    <w:rsid w:val="00682E92"/>
    <w:rsid w:val="00683EB0"/>
    <w:rsid w:val="00685F29"/>
    <w:rsid w:val="00696C00"/>
    <w:rsid w:val="00696E28"/>
    <w:rsid w:val="00696EDF"/>
    <w:rsid w:val="006A0590"/>
    <w:rsid w:val="006A0AC2"/>
    <w:rsid w:val="006A1454"/>
    <w:rsid w:val="006A1B48"/>
    <w:rsid w:val="006A2FB5"/>
    <w:rsid w:val="006B1DD6"/>
    <w:rsid w:val="006B1FC6"/>
    <w:rsid w:val="006B525D"/>
    <w:rsid w:val="006B61FB"/>
    <w:rsid w:val="006B6207"/>
    <w:rsid w:val="006B68A0"/>
    <w:rsid w:val="006B6B4D"/>
    <w:rsid w:val="006C17BA"/>
    <w:rsid w:val="006C3214"/>
    <w:rsid w:val="006C45ED"/>
    <w:rsid w:val="006C60E6"/>
    <w:rsid w:val="006D2DA3"/>
    <w:rsid w:val="006D4568"/>
    <w:rsid w:val="006E1598"/>
    <w:rsid w:val="006E70D3"/>
    <w:rsid w:val="006F0FE0"/>
    <w:rsid w:val="006F6D1B"/>
    <w:rsid w:val="006F711B"/>
    <w:rsid w:val="0070787C"/>
    <w:rsid w:val="007136C0"/>
    <w:rsid w:val="00713726"/>
    <w:rsid w:val="007238AC"/>
    <w:rsid w:val="00724CFB"/>
    <w:rsid w:val="00725416"/>
    <w:rsid w:val="00726631"/>
    <w:rsid w:val="00732413"/>
    <w:rsid w:val="007339BF"/>
    <w:rsid w:val="00735B74"/>
    <w:rsid w:val="00736445"/>
    <w:rsid w:val="00736844"/>
    <w:rsid w:val="007417BC"/>
    <w:rsid w:val="00741F22"/>
    <w:rsid w:val="007538D4"/>
    <w:rsid w:val="00753E34"/>
    <w:rsid w:val="00754178"/>
    <w:rsid w:val="00773514"/>
    <w:rsid w:val="007738C1"/>
    <w:rsid w:val="007806BB"/>
    <w:rsid w:val="00781000"/>
    <w:rsid w:val="00782FAA"/>
    <w:rsid w:val="00790D88"/>
    <w:rsid w:val="00791FB9"/>
    <w:rsid w:val="007934A3"/>
    <w:rsid w:val="00793B7C"/>
    <w:rsid w:val="00795E5A"/>
    <w:rsid w:val="007A077B"/>
    <w:rsid w:val="007A46DA"/>
    <w:rsid w:val="007B0506"/>
    <w:rsid w:val="007B0F94"/>
    <w:rsid w:val="007B24F3"/>
    <w:rsid w:val="007B5D83"/>
    <w:rsid w:val="007C53BD"/>
    <w:rsid w:val="007D3949"/>
    <w:rsid w:val="007D625D"/>
    <w:rsid w:val="007D7312"/>
    <w:rsid w:val="007E0235"/>
    <w:rsid w:val="007E1992"/>
    <w:rsid w:val="007E1E9A"/>
    <w:rsid w:val="007E3577"/>
    <w:rsid w:val="007E6471"/>
    <w:rsid w:val="007E6AF8"/>
    <w:rsid w:val="007F2E1E"/>
    <w:rsid w:val="007F42DA"/>
    <w:rsid w:val="007F7AA3"/>
    <w:rsid w:val="00801446"/>
    <w:rsid w:val="008023F7"/>
    <w:rsid w:val="0080697C"/>
    <w:rsid w:val="00810D6C"/>
    <w:rsid w:val="008112CA"/>
    <w:rsid w:val="00811793"/>
    <w:rsid w:val="00811E3A"/>
    <w:rsid w:val="00812AB4"/>
    <w:rsid w:val="008205F4"/>
    <w:rsid w:val="00824912"/>
    <w:rsid w:val="00830D2A"/>
    <w:rsid w:val="00831DE6"/>
    <w:rsid w:val="00834786"/>
    <w:rsid w:val="00842F35"/>
    <w:rsid w:val="00845D5D"/>
    <w:rsid w:val="00846C6B"/>
    <w:rsid w:val="00853DDE"/>
    <w:rsid w:val="00854DC0"/>
    <w:rsid w:val="00857146"/>
    <w:rsid w:val="00857691"/>
    <w:rsid w:val="00861DB9"/>
    <w:rsid w:val="00864507"/>
    <w:rsid w:val="00867360"/>
    <w:rsid w:val="00867D35"/>
    <w:rsid w:val="00867FBF"/>
    <w:rsid w:val="00872587"/>
    <w:rsid w:val="008746E2"/>
    <w:rsid w:val="00875B50"/>
    <w:rsid w:val="0088064F"/>
    <w:rsid w:val="00887E15"/>
    <w:rsid w:val="00891CC7"/>
    <w:rsid w:val="008A112C"/>
    <w:rsid w:val="008B1ACA"/>
    <w:rsid w:val="008B3B7C"/>
    <w:rsid w:val="008B3D86"/>
    <w:rsid w:val="008B4A0E"/>
    <w:rsid w:val="008B5271"/>
    <w:rsid w:val="008C320F"/>
    <w:rsid w:val="008C35B7"/>
    <w:rsid w:val="008C600C"/>
    <w:rsid w:val="008C68AC"/>
    <w:rsid w:val="008D078C"/>
    <w:rsid w:val="008D682B"/>
    <w:rsid w:val="008D6DE8"/>
    <w:rsid w:val="008E2143"/>
    <w:rsid w:val="008E7F37"/>
    <w:rsid w:val="008F1C04"/>
    <w:rsid w:val="00904DC0"/>
    <w:rsid w:val="0091439C"/>
    <w:rsid w:val="00917A18"/>
    <w:rsid w:val="0092154E"/>
    <w:rsid w:val="009225C2"/>
    <w:rsid w:val="0092356F"/>
    <w:rsid w:val="00923F65"/>
    <w:rsid w:val="00924E35"/>
    <w:rsid w:val="00925AE2"/>
    <w:rsid w:val="00933617"/>
    <w:rsid w:val="00934DDB"/>
    <w:rsid w:val="00934F92"/>
    <w:rsid w:val="00935991"/>
    <w:rsid w:val="0094189A"/>
    <w:rsid w:val="00942027"/>
    <w:rsid w:val="00944F22"/>
    <w:rsid w:val="00946B2E"/>
    <w:rsid w:val="0094710E"/>
    <w:rsid w:val="009475E2"/>
    <w:rsid w:val="009503BF"/>
    <w:rsid w:val="0095177B"/>
    <w:rsid w:val="00951C4B"/>
    <w:rsid w:val="00953BCE"/>
    <w:rsid w:val="00955551"/>
    <w:rsid w:val="00955782"/>
    <w:rsid w:val="0095623A"/>
    <w:rsid w:val="0095670D"/>
    <w:rsid w:val="00956F76"/>
    <w:rsid w:val="00960B62"/>
    <w:rsid w:val="009611D2"/>
    <w:rsid w:val="00964359"/>
    <w:rsid w:val="009701D2"/>
    <w:rsid w:val="009814BF"/>
    <w:rsid w:val="00983852"/>
    <w:rsid w:val="009838CB"/>
    <w:rsid w:val="009873DD"/>
    <w:rsid w:val="00990FFD"/>
    <w:rsid w:val="00991FFF"/>
    <w:rsid w:val="00995C16"/>
    <w:rsid w:val="00996185"/>
    <w:rsid w:val="00996E7A"/>
    <w:rsid w:val="009A3EDA"/>
    <w:rsid w:val="009A42D5"/>
    <w:rsid w:val="009A6AF4"/>
    <w:rsid w:val="009B206B"/>
    <w:rsid w:val="009B2188"/>
    <w:rsid w:val="009B3A6D"/>
    <w:rsid w:val="009B4B20"/>
    <w:rsid w:val="009B4D3C"/>
    <w:rsid w:val="009B6875"/>
    <w:rsid w:val="009C3DD0"/>
    <w:rsid w:val="009D63A4"/>
    <w:rsid w:val="009E2F19"/>
    <w:rsid w:val="009E3B98"/>
    <w:rsid w:val="009E3C0B"/>
    <w:rsid w:val="009E4F92"/>
    <w:rsid w:val="009F3AA1"/>
    <w:rsid w:val="00A029D0"/>
    <w:rsid w:val="00A02AB2"/>
    <w:rsid w:val="00A0757B"/>
    <w:rsid w:val="00A14487"/>
    <w:rsid w:val="00A14840"/>
    <w:rsid w:val="00A200A6"/>
    <w:rsid w:val="00A20F75"/>
    <w:rsid w:val="00A2292D"/>
    <w:rsid w:val="00A33070"/>
    <w:rsid w:val="00A336FC"/>
    <w:rsid w:val="00A52901"/>
    <w:rsid w:val="00A56D1A"/>
    <w:rsid w:val="00A61B91"/>
    <w:rsid w:val="00A7152B"/>
    <w:rsid w:val="00A77921"/>
    <w:rsid w:val="00A80A15"/>
    <w:rsid w:val="00A87C6F"/>
    <w:rsid w:val="00A94026"/>
    <w:rsid w:val="00A94CFB"/>
    <w:rsid w:val="00A972C7"/>
    <w:rsid w:val="00AA23F4"/>
    <w:rsid w:val="00AA438E"/>
    <w:rsid w:val="00AB1800"/>
    <w:rsid w:val="00AB5037"/>
    <w:rsid w:val="00AB5FB6"/>
    <w:rsid w:val="00AC3BFD"/>
    <w:rsid w:val="00AC5FA6"/>
    <w:rsid w:val="00AC614B"/>
    <w:rsid w:val="00AD183C"/>
    <w:rsid w:val="00AD1976"/>
    <w:rsid w:val="00AE0090"/>
    <w:rsid w:val="00AE1407"/>
    <w:rsid w:val="00AE47A7"/>
    <w:rsid w:val="00AE4CF7"/>
    <w:rsid w:val="00AE4CFE"/>
    <w:rsid w:val="00AE4F99"/>
    <w:rsid w:val="00AE70DF"/>
    <w:rsid w:val="00AE7BFC"/>
    <w:rsid w:val="00AF0E3F"/>
    <w:rsid w:val="00AF0EEC"/>
    <w:rsid w:val="00B00E62"/>
    <w:rsid w:val="00B02F86"/>
    <w:rsid w:val="00B041E2"/>
    <w:rsid w:val="00B054EC"/>
    <w:rsid w:val="00B1162D"/>
    <w:rsid w:val="00B12C0F"/>
    <w:rsid w:val="00B13847"/>
    <w:rsid w:val="00B16040"/>
    <w:rsid w:val="00B17B24"/>
    <w:rsid w:val="00B17CCB"/>
    <w:rsid w:val="00B23CFD"/>
    <w:rsid w:val="00B31A38"/>
    <w:rsid w:val="00B458FC"/>
    <w:rsid w:val="00B51504"/>
    <w:rsid w:val="00B52CEE"/>
    <w:rsid w:val="00B52D48"/>
    <w:rsid w:val="00B55039"/>
    <w:rsid w:val="00B57311"/>
    <w:rsid w:val="00B575FB"/>
    <w:rsid w:val="00B64510"/>
    <w:rsid w:val="00B64E1D"/>
    <w:rsid w:val="00B650AB"/>
    <w:rsid w:val="00B66714"/>
    <w:rsid w:val="00B76160"/>
    <w:rsid w:val="00B81F40"/>
    <w:rsid w:val="00B91BDD"/>
    <w:rsid w:val="00B92998"/>
    <w:rsid w:val="00B93738"/>
    <w:rsid w:val="00BA074A"/>
    <w:rsid w:val="00BA1F96"/>
    <w:rsid w:val="00BA20D8"/>
    <w:rsid w:val="00BA3532"/>
    <w:rsid w:val="00BA41FC"/>
    <w:rsid w:val="00BA5F3C"/>
    <w:rsid w:val="00BB0861"/>
    <w:rsid w:val="00BB53B7"/>
    <w:rsid w:val="00BB65BE"/>
    <w:rsid w:val="00BB7AFB"/>
    <w:rsid w:val="00BC11D5"/>
    <w:rsid w:val="00BC21EC"/>
    <w:rsid w:val="00BC36FC"/>
    <w:rsid w:val="00BC5B49"/>
    <w:rsid w:val="00BD0C04"/>
    <w:rsid w:val="00BD1868"/>
    <w:rsid w:val="00BD37D8"/>
    <w:rsid w:val="00BE1BFB"/>
    <w:rsid w:val="00BE229A"/>
    <w:rsid w:val="00BF14DC"/>
    <w:rsid w:val="00BF7095"/>
    <w:rsid w:val="00BF7134"/>
    <w:rsid w:val="00C005BF"/>
    <w:rsid w:val="00C051D1"/>
    <w:rsid w:val="00C05807"/>
    <w:rsid w:val="00C077DF"/>
    <w:rsid w:val="00C1095A"/>
    <w:rsid w:val="00C1492E"/>
    <w:rsid w:val="00C15D73"/>
    <w:rsid w:val="00C15FD7"/>
    <w:rsid w:val="00C244B0"/>
    <w:rsid w:val="00C30259"/>
    <w:rsid w:val="00C32FF9"/>
    <w:rsid w:val="00C349ED"/>
    <w:rsid w:val="00C37EA6"/>
    <w:rsid w:val="00C41261"/>
    <w:rsid w:val="00C51169"/>
    <w:rsid w:val="00C518D1"/>
    <w:rsid w:val="00C5279C"/>
    <w:rsid w:val="00C554F1"/>
    <w:rsid w:val="00C55D85"/>
    <w:rsid w:val="00C617E4"/>
    <w:rsid w:val="00C70C79"/>
    <w:rsid w:val="00C752B0"/>
    <w:rsid w:val="00C75380"/>
    <w:rsid w:val="00C76DA1"/>
    <w:rsid w:val="00C833EA"/>
    <w:rsid w:val="00C92BC1"/>
    <w:rsid w:val="00CA2273"/>
    <w:rsid w:val="00CA440B"/>
    <w:rsid w:val="00CA5371"/>
    <w:rsid w:val="00CB4C90"/>
    <w:rsid w:val="00CB7E2D"/>
    <w:rsid w:val="00CC1C9A"/>
    <w:rsid w:val="00CD2ABA"/>
    <w:rsid w:val="00CD50FD"/>
    <w:rsid w:val="00CE0007"/>
    <w:rsid w:val="00CE0980"/>
    <w:rsid w:val="00CE176C"/>
    <w:rsid w:val="00CE256D"/>
    <w:rsid w:val="00CE6815"/>
    <w:rsid w:val="00CE787E"/>
    <w:rsid w:val="00CF2DC2"/>
    <w:rsid w:val="00CF42C9"/>
    <w:rsid w:val="00CF44A3"/>
    <w:rsid w:val="00CF5940"/>
    <w:rsid w:val="00CF6C52"/>
    <w:rsid w:val="00D0010D"/>
    <w:rsid w:val="00D035F3"/>
    <w:rsid w:val="00D03AF5"/>
    <w:rsid w:val="00D13004"/>
    <w:rsid w:val="00D130B7"/>
    <w:rsid w:val="00D14A75"/>
    <w:rsid w:val="00D21F67"/>
    <w:rsid w:val="00D22F00"/>
    <w:rsid w:val="00D23B9E"/>
    <w:rsid w:val="00D25BFD"/>
    <w:rsid w:val="00D304F1"/>
    <w:rsid w:val="00D33B8D"/>
    <w:rsid w:val="00D41832"/>
    <w:rsid w:val="00D41A4C"/>
    <w:rsid w:val="00D439F2"/>
    <w:rsid w:val="00D45D63"/>
    <w:rsid w:val="00D46A56"/>
    <w:rsid w:val="00D47124"/>
    <w:rsid w:val="00D601C8"/>
    <w:rsid w:val="00D63577"/>
    <w:rsid w:val="00D7098B"/>
    <w:rsid w:val="00D74917"/>
    <w:rsid w:val="00D76871"/>
    <w:rsid w:val="00D8175E"/>
    <w:rsid w:val="00D83176"/>
    <w:rsid w:val="00D91CAC"/>
    <w:rsid w:val="00D93BDB"/>
    <w:rsid w:val="00D94BF4"/>
    <w:rsid w:val="00D95F58"/>
    <w:rsid w:val="00DA6CF5"/>
    <w:rsid w:val="00DB3451"/>
    <w:rsid w:val="00DB79AE"/>
    <w:rsid w:val="00DC0213"/>
    <w:rsid w:val="00DC3677"/>
    <w:rsid w:val="00DC456C"/>
    <w:rsid w:val="00DC6C66"/>
    <w:rsid w:val="00DD297A"/>
    <w:rsid w:val="00DD475E"/>
    <w:rsid w:val="00DD5D7B"/>
    <w:rsid w:val="00DD5F82"/>
    <w:rsid w:val="00DD796F"/>
    <w:rsid w:val="00DE02FD"/>
    <w:rsid w:val="00DE03AD"/>
    <w:rsid w:val="00DE2129"/>
    <w:rsid w:val="00DF1D4B"/>
    <w:rsid w:val="00DF4536"/>
    <w:rsid w:val="00DF7203"/>
    <w:rsid w:val="00DF7C44"/>
    <w:rsid w:val="00DF7EC5"/>
    <w:rsid w:val="00E01482"/>
    <w:rsid w:val="00E017AD"/>
    <w:rsid w:val="00E05C8F"/>
    <w:rsid w:val="00E12508"/>
    <w:rsid w:val="00E126F9"/>
    <w:rsid w:val="00E15010"/>
    <w:rsid w:val="00E1556F"/>
    <w:rsid w:val="00E20877"/>
    <w:rsid w:val="00E363E8"/>
    <w:rsid w:val="00E40B47"/>
    <w:rsid w:val="00E40CAA"/>
    <w:rsid w:val="00E40D40"/>
    <w:rsid w:val="00E44011"/>
    <w:rsid w:val="00E4638C"/>
    <w:rsid w:val="00E4696E"/>
    <w:rsid w:val="00E536A7"/>
    <w:rsid w:val="00E53DC7"/>
    <w:rsid w:val="00E560A9"/>
    <w:rsid w:val="00E62097"/>
    <w:rsid w:val="00E65D64"/>
    <w:rsid w:val="00E67CDA"/>
    <w:rsid w:val="00E73846"/>
    <w:rsid w:val="00E74597"/>
    <w:rsid w:val="00E749A6"/>
    <w:rsid w:val="00E80B46"/>
    <w:rsid w:val="00E9182B"/>
    <w:rsid w:val="00E91B3E"/>
    <w:rsid w:val="00E93D23"/>
    <w:rsid w:val="00EA2C24"/>
    <w:rsid w:val="00EA4A9E"/>
    <w:rsid w:val="00EA5794"/>
    <w:rsid w:val="00EB1FFC"/>
    <w:rsid w:val="00EB21AB"/>
    <w:rsid w:val="00EB7477"/>
    <w:rsid w:val="00EC0585"/>
    <w:rsid w:val="00EC3147"/>
    <w:rsid w:val="00EC432D"/>
    <w:rsid w:val="00EC4402"/>
    <w:rsid w:val="00EC6AA3"/>
    <w:rsid w:val="00ED2D94"/>
    <w:rsid w:val="00ED68FE"/>
    <w:rsid w:val="00ED72B6"/>
    <w:rsid w:val="00ED72DE"/>
    <w:rsid w:val="00EE0CF8"/>
    <w:rsid w:val="00EE6465"/>
    <w:rsid w:val="00EE7599"/>
    <w:rsid w:val="00EF0B13"/>
    <w:rsid w:val="00EF1D91"/>
    <w:rsid w:val="00EF45E5"/>
    <w:rsid w:val="00EF4DDE"/>
    <w:rsid w:val="00EF59C0"/>
    <w:rsid w:val="00EF5FA2"/>
    <w:rsid w:val="00EF7B31"/>
    <w:rsid w:val="00F01E2B"/>
    <w:rsid w:val="00F0500A"/>
    <w:rsid w:val="00F0565E"/>
    <w:rsid w:val="00F05B45"/>
    <w:rsid w:val="00F06288"/>
    <w:rsid w:val="00F069DF"/>
    <w:rsid w:val="00F12D38"/>
    <w:rsid w:val="00F12FE6"/>
    <w:rsid w:val="00F13CD5"/>
    <w:rsid w:val="00F20B30"/>
    <w:rsid w:val="00F26B7B"/>
    <w:rsid w:val="00F30AED"/>
    <w:rsid w:val="00F316AD"/>
    <w:rsid w:val="00F36606"/>
    <w:rsid w:val="00F4174F"/>
    <w:rsid w:val="00F41AA5"/>
    <w:rsid w:val="00F42A94"/>
    <w:rsid w:val="00F4501B"/>
    <w:rsid w:val="00F53D49"/>
    <w:rsid w:val="00F6096A"/>
    <w:rsid w:val="00F62326"/>
    <w:rsid w:val="00F6413E"/>
    <w:rsid w:val="00F66051"/>
    <w:rsid w:val="00F717EB"/>
    <w:rsid w:val="00F73619"/>
    <w:rsid w:val="00F75FE9"/>
    <w:rsid w:val="00F82C1E"/>
    <w:rsid w:val="00F8315A"/>
    <w:rsid w:val="00F9074D"/>
    <w:rsid w:val="00F90FB3"/>
    <w:rsid w:val="00F97535"/>
    <w:rsid w:val="00FA07BE"/>
    <w:rsid w:val="00FA4CAA"/>
    <w:rsid w:val="00FA546C"/>
    <w:rsid w:val="00FA560D"/>
    <w:rsid w:val="00FD1E08"/>
    <w:rsid w:val="00FD2385"/>
    <w:rsid w:val="00FD59F1"/>
    <w:rsid w:val="00FD5BAB"/>
    <w:rsid w:val="00FE06E6"/>
    <w:rsid w:val="00FE0E80"/>
    <w:rsid w:val="00FE1F93"/>
    <w:rsid w:val="00FE6074"/>
    <w:rsid w:val="00FF1E5E"/>
    <w:rsid w:val="00FF357E"/>
    <w:rsid w:val="0DFA32A6"/>
    <w:rsid w:val="32D46573"/>
    <w:rsid w:val="553399A4"/>
    <w:rsid w:val="688E9A98"/>
    <w:rsid w:val="7B06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6A0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7738C1"/>
    <w:rPr>
      <w:color w:val="000000" w:themeColor="text1"/>
      <w:lang w:val="en-US"/>
    </w:rPr>
  </w:style>
  <w:style w:type="paragraph" w:styleId="Ttulo1">
    <w:name w:val="heading 1"/>
    <w:basedOn w:val="Normal"/>
    <w:next w:val="Normal"/>
    <w:link w:val="Ttulo1Car"/>
    <w:uiPriority w:val="2"/>
    <w:qFormat/>
    <w:rsid w:val="00DD5F82"/>
    <w:pPr>
      <w:spacing w:before="120" w:after="120"/>
      <w:ind w:right="17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Ttulo2">
    <w:name w:val="heading 2"/>
    <w:basedOn w:val="Normal"/>
    <w:next w:val="Normal"/>
    <w:link w:val="Ttulo2Car"/>
    <w:uiPriority w:val="3"/>
    <w:qFormat/>
    <w:rsid w:val="00DD5F82"/>
    <w:pPr>
      <w:spacing w:before="120" w:after="120"/>
      <w:ind w:left="170"/>
      <w:outlineLvl w:val="1"/>
    </w:pPr>
    <w:rPr>
      <w:rFonts w:asciiTheme="majorHAnsi" w:hAnsiTheme="majorHAnsi"/>
      <w:b/>
      <w:color w:val="648276" w:themeColor="accent5"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5476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E19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4293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534A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534A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tuloCar">
    <w:name w:val="Título Car"/>
    <w:basedOn w:val="Fuentedeprrafopredeter"/>
    <w:link w:val="Ttulo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tulo">
    <w:name w:val="Subtitle"/>
    <w:basedOn w:val="Normal"/>
    <w:next w:val="Normal"/>
    <w:link w:val="SubttuloC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tuloCar">
    <w:name w:val="Subtítulo Car"/>
    <w:basedOn w:val="Fuentedeprrafopredeter"/>
    <w:link w:val="Subttulo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Ttulo1Car">
    <w:name w:val="Título 1 Car"/>
    <w:basedOn w:val="Fuentedeprrafopredeter"/>
    <w:link w:val="Ttulo1"/>
    <w:uiPriority w:val="2"/>
    <w:rsid w:val="00DD5F82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oalaizquierda">
    <w:name w:val="Texto a la izquierda"/>
    <w:basedOn w:val="Normal"/>
    <w:next w:val="Normal"/>
    <w:uiPriority w:val="4"/>
    <w:qFormat/>
    <w:rsid w:val="00DD5F82"/>
    <w:pPr>
      <w:spacing w:line="288" w:lineRule="auto"/>
      <w:ind w:right="170"/>
      <w:jc w:val="right"/>
    </w:pPr>
    <w:rPr>
      <w:color w:val="404040" w:themeColor="text1" w:themeTint="BF"/>
      <w:sz w:val="22"/>
    </w:rPr>
  </w:style>
  <w:style w:type="character" w:customStyle="1" w:styleId="Ttulo2Car">
    <w:name w:val="Título 2 Car"/>
    <w:basedOn w:val="Fuentedeprrafopredeter"/>
    <w:link w:val="Ttulo2"/>
    <w:uiPriority w:val="3"/>
    <w:rsid w:val="00DD5F82"/>
    <w:rPr>
      <w:rFonts w:asciiTheme="majorHAnsi" w:hAnsiTheme="majorHAnsi"/>
      <w:b/>
      <w:color w:val="648276" w:themeColor="accent5"/>
      <w:sz w:val="28"/>
    </w:rPr>
  </w:style>
  <w:style w:type="paragraph" w:customStyle="1" w:styleId="Textopequeo">
    <w:name w:val="Texto pequeño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oaladerecha">
    <w:name w:val="Texto a la derecha"/>
    <w:basedOn w:val="Normal"/>
    <w:next w:val="Normal"/>
    <w:uiPriority w:val="5"/>
    <w:qFormat/>
    <w:rsid w:val="00DD5F82"/>
    <w:pPr>
      <w:spacing w:line="288" w:lineRule="auto"/>
      <w:ind w:left="170"/>
    </w:pPr>
    <w:rPr>
      <w:rFonts w:cs="Times New Roman (Body CS)"/>
      <w:color w:val="404040" w:themeColor="text1" w:themeTint="BF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A77921"/>
    <w:rPr>
      <w:color w:val="808080"/>
    </w:rPr>
  </w:style>
  <w:style w:type="character" w:styleId="nfasis">
    <w:name w:val="Emphasis"/>
    <w:uiPriority w:val="20"/>
    <w:qFormat/>
    <w:rsid w:val="0034688D"/>
    <w:rPr>
      <w:color w:val="648276" w:themeColor="accent5"/>
    </w:rPr>
  </w:style>
  <w:style w:type="paragraph" w:styleId="Listaconvietas">
    <w:name w:val="List Bullet"/>
    <w:basedOn w:val="Normal"/>
    <w:uiPriority w:val="99"/>
    <w:unhideWhenUsed/>
    <w:rsid w:val="00150F7E"/>
    <w:pPr>
      <w:numPr>
        <w:numId w:val="10"/>
      </w:numPr>
      <w:ind w:left="340" w:hanging="170"/>
      <w:contextualSpacing/>
    </w:pPr>
    <w:rPr>
      <w:color w:val="404040" w:themeColor="text1" w:themeTint="BF"/>
      <w:sz w:val="22"/>
    </w:rPr>
  </w:style>
  <w:style w:type="paragraph" w:customStyle="1" w:styleId="Delimitadorgrfico">
    <w:name w:val="Delimitador gráfico"/>
    <w:basedOn w:val="Normal"/>
    <w:uiPriority w:val="7"/>
    <w:qFormat/>
    <w:rsid w:val="00DD5F82"/>
    <w:rPr>
      <w:sz w:val="2"/>
    </w:rPr>
  </w:style>
  <w:style w:type="paragraph" w:styleId="Sinespaciado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table" w:styleId="Tablanormal2">
    <w:name w:val="Plain Table 2"/>
    <w:basedOn w:val="Tablanormal"/>
    <w:uiPriority w:val="42"/>
    <w:rsid w:val="003402D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3402D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3402D6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02D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402D6"/>
    <w:rPr>
      <w:color w:val="704404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1992"/>
    <w:rPr>
      <w:rFonts w:asciiTheme="majorHAnsi" w:eastAsiaTheme="majorEastAsia" w:hAnsiTheme="majorHAnsi" w:cstheme="majorBidi"/>
      <w:i/>
      <w:iCs/>
      <w:color w:val="242935" w:themeColor="accent1" w:themeShade="BF"/>
    </w:rPr>
  </w:style>
  <w:style w:type="paragraph" w:styleId="Prrafodelista">
    <w:name w:val="List Paragraph"/>
    <w:basedOn w:val="Normal"/>
    <w:uiPriority w:val="34"/>
    <w:qFormat/>
    <w:rsid w:val="00D41A4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E4C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4CF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E4CF7"/>
    <w:rPr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E4CF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E4CF7"/>
    <w:rPr>
      <w:b/>
      <w:bCs/>
      <w:color w:val="000000" w:themeColor="text1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68A"/>
    <w:rPr>
      <w:rFonts w:asciiTheme="majorHAnsi" w:eastAsiaTheme="majorEastAsia" w:hAnsiTheme="majorHAnsi" w:cstheme="majorBidi"/>
      <w:color w:val="181B23" w:themeColor="accent1" w:themeShade="7F"/>
      <w:lang w:val="en-US"/>
    </w:rPr>
  </w:style>
  <w:style w:type="paragraph" w:styleId="NormalWeb">
    <w:name w:val="Normal (Web)"/>
    <w:basedOn w:val="Normal"/>
    <w:uiPriority w:val="99"/>
    <w:semiHidden/>
    <w:unhideWhenUsed/>
    <w:rsid w:val="00672E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3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svg"/><Relationship Id="rId26" Type="http://schemas.openxmlformats.org/officeDocument/2006/relationships/hyperlink" Target="https://www.linkedin.com/learning/certificates/a0aec5483e762e4a41754e29706fead3f4a0509d17230bb39d82e39f3e604c8d?lipi=urn%3Ali%3Apage%3Ad_flagship3_profile_view_base_certifications_details%3BeBRMK%2BfNThm8WujysDzSFQ%3D%3D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hyperlink" Target="https://github.com/PogloLopez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www.coursera.org/account/accomplishments/specialization/1AZYE51KHEO2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image" Target="media/image8.svg"/><Relationship Id="rId29" Type="http://schemas.openxmlformats.org/officeDocument/2006/relationships/hyperlink" Target="mailto:iniconavarro@gmail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pablo-alejandro-l%C3%B3pez-s%C3%A1nchez-4460b317b/" TargetMode="External"/><Relationship Id="rId24" Type="http://schemas.openxmlformats.org/officeDocument/2006/relationships/hyperlink" Target="https://www.coursera.org/account/accomplishments/specialization/O60R1S2EVVA5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yperlink" Target="https://github.com/PogloLopez/PogloLopez/blob/main/CERTIFICATES.md" TargetMode="External"/><Relationship Id="rId28" Type="http://schemas.openxmlformats.org/officeDocument/2006/relationships/hyperlink" Target="mailto:ssantana@mercaldas.com.co" TargetMode="External"/><Relationship Id="rId10" Type="http://schemas.openxmlformats.org/officeDocument/2006/relationships/hyperlink" Target="mailto:poglolopez@gmail.com" TargetMode="Externa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svg"/><Relationship Id="rId22" Type="http://schemas.openxmlformats.org/officeDocument/2006/relationships/image" Target="media/image10.svg"/><Relationship Id="rId27" Type="http://schemas.openxmlformats.org/officeDocument/2006/relationships/hyperlink" Target="https://www.coursera.org/account/accomplishments/verify/CCOBYXYS4GVS" TargetMode="External"/><Relationship Id="rId30" Type="http://schemas.openxmlformats.org/officeDocument/2006/relationships/hyperlink" Target="mailto:jlopez@mercaldas.com.c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\AppData\Roaming\Microsoft\Plantillas\Carta%20de%20presentaci&#243;n%20b&#225;sica%20y%20moderna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7F38CC-A950-4C2F-ACBC-EAEA76EE1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412B5C-B945-415D-A013-9E997802710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BD33B10-6B16-4B7B-8701-518B405399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básica y moderna</Template>
  <TotalTime>0</TotalTime>
  <Pages>2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2026-05-13T01:59:00Z</dcterms:created>
  <dcterms:modified xsi:type="dcterms:W3CDTF">2026-05-16T00:12:00Z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